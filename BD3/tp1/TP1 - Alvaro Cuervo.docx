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4B6C2A" w14:textId="77777777" w:rsidR="00A11836" w:rsidRDefault="00A11836" w:rsidP="00714EE0">
      <w:pPr>
        <w:pStyle w:val="Date"/>
        <w:spacing w:after="0"/>
        <w:jc w:val="both"/>
        <w:rPr>
          <w:lang w:val="fr-CA"/>
        </w:rPr>
      </w:pPr>
    </w:p>
    <w:p w14:paraId="6F3A1972" w14:textId="77777777" w:rsidR="00A11836" w:rsidRDefault="00A11836" w:rsidP="00714EE0">
      <w:pPr>
        <w:pStyle w:val="Date"/>
        <w:spacing w:after="0"/>
        <w:jc w:val="both"/>
        <w:rPr>
          <w:lang w:val="fr-CA"/>
        </w:rPr>
      </w:pPr>
    </w:p>
    <w:p w14:paraId="5AAACF23" w14:textId="77777777" w:rsidR="00AE2865" w:rsidRDefault="00AE2865" w:rsidP="00714EE0">
      <w:pPr>
        <w:pStyle w:val="Date"/>
        <w:spacing w:after="0"/>
        <w:jc w:val="both"/>
        <w:rPr>
          <w:lang w:val="fr-CA"/>
        </w:rPr>
      </w:pPr>
    </w:p>
    <w:p w14:paraId="60AC64C9" w14:textId="77777777" w:rsidR="00AE2865" w:rsidRDefault="00AE2865" w:rsidP="00714EE0">
      <w:pPr>
        <w:pStyle w:val="Date"/>
        <w:spacing w:after="0"/>
        <w:jc w:val="both"/>
        <w:rPr>
          <w:lang w:val="fr-CA"/>
        </w:rPr>
      </w:pPr>
    </w:p>
    <w:p w14:paraId="25215614" w14:textId="77777777" w:rsidR="00AE2865" w:rsidRDefault="00AE2865" w:rsidP="00714EE0">
      <w:pPr>
        <w:pStyle w:val="Date"/>
        <w:spacing w:after="0"/>
        <w:jc w:val="both"/>
        <w:rPr>
          <w:lang w:val="fr-CA"/>
        </w:rPr>
      </w:pPr>
    </w:p>
    <w:p w14:paraId="3283343B" w14:textId="77777777" w:rsidR="00AE2865" w:rsidRDefault="00AE2865" w:rsidP="00714EE0">
      <w:pPr>
        <w:pStyle w:val="Date"/>
        <w:spacing w:after="0"/>
        <w:jc w:val="both"/>
        <w:rPr>
          <w:lang w:val="fr-CA"/>
        </w:rPr>
      </w:pPr>
    </w:p>
    <w:p w14:paraId="7A730972" w14:textId="77777777" w:rsidR="00AE2865" w:rsidRDefault="00AE2865" w:rsidP="00714EE0">
      <w:pPr>
        <w:pStyle w:val="Date"/>
        <w:spacing w:after="0"/>
        <w:jc w:val="both"/>
        <w:rPr>
          <w:lang w:val="fr-CA"/>
        </w:rPr>
      </w:pPr>
    </w:p>
    <w:p w14:paraId="356C2E0B" w14:textId="77777777" w:rsidR="00AE2865" w:rsidRDefault="00AE2865" w:rsidP="00714EE0">
      <w:pPr>
        <w:pStyle w:val="Date"/>
        <w:spacing w:after="0"/>
        <w:jc w:val="both"/>
        <w:rPr>
          <w:lang w:val="fr-CA"/>
        </w:rPr>
      </w:pPr>
    </w:p>
    <w:p w14:paraId="35D85F72" w14:textId="77777777" w:rsidR="00AE2865" w:rsidRDefault="00AE2865" w:rsidP="00714EE0">
      <w:pPr>
        <w:pStyle w:val="Date"/>
        <w:spacing w:after="0"/>
        <w:jc w:val="both"/>
        <w:rPr>
          <w:lang w:val="fr-CA"/>
        </w:rPr>
      </w:pPr>
    </w:p>
    <w:p w14:paraId="493CFE67" w14:textId="77777777" w:rsidR="00AE2865" w:rsidRDefault="00AE2865" w:rsidP="00714EE0">
      <w:pPr>
        <w:pStyle w:val="Date"/>
        <w:spacing w:after="0"/>
        <w:jc w:val="both"/>
        <w:rPr>
          <w:lang w:val="fr-CA"/>
        </w:rPr>
      </w:pPr>
    </w:p>
    <w:p w14:paraId="309154AD" w14:textId="77777777" w:rsidR="00AE2865" w:rsidRDefault="00AE2865" w:rsidP="00714EE0">
      <w:pPr>
        <w:pStyle w:val="Date"/>
        <w:spacing w:after="0"/>
        <w:jc w:val="both"/>
        <w:rPr>
          <w:lang w:val="fr-CA"/>
        </w:rPr>
      </w:pPr>
    </w:p>
    <w:p w14:paraId="52A07508" w14:textId="77777777" w:rsidR="00AE2865" w:rsidRDefault="00AE2865" w:rsidP="00714EE0">
      <w:pPr>
        <w:pStyle w:val="Date"/>
        <w:spacing w:after="0"/>
        <w:jc w:val="both"/>
        <w:rPr>
          <w:lang w:val="fr-CA"/>
        </w:rPr>
      </w:pPr>
    </w:p>
    <w:p w14:paraId="2762BECF" w14:textId="77777777" w:rsidR="00AE2865" w:rsidRDefault="00AE2865" w:rsidP="00714EE0">
      <w:pPr>
        <w:pStyle w:val="Date"/>
        <w:spacing w:after="0"/>
        <w:jc w:val="both"/>
        <w:rPr>
          <w:lang w:val="fr-CA"/>
        </w:rPr>
      </w:pPr>
    </w:p>
    <w:p w14:paraId="0FDA59D8" w14:textId="77777777" w:rsidR="00AE2865" w:rsidRDefault="00AE2865" w:rsidP="00714EE0">
      <w:pPr>
        <w:pStyle w:val="Date"/>
        <w:spacing w:after="0"/>
        <w:jc w:val="both"/>
        <w:rPr>
          <w:lang w:val="fr-CA"/>
        </w:rPr>
      </w:pPr>
    </w:p>
    <w:p w14:paraId="3B547FE4" w14:textId="77777777" w:rsidR="00AE2865" w:rsidRDefault="00AE2865" w:rsidP="00714EE0">
      <w:pPr>
        <w:pStyle w:val="Date"/>
        <w:spacing w:after="0"/>
        <w:jc w:val="both"/>
        <w:rPr>
          <w:lang w:val="fr-CA"/>
        </w:rPr>
      </w:pPr>
    </w:p>
    <w:p w14:paraId="2FE1C64B" w14:textId="77777777" w:rsidR="00AE2865" w:rsidRDefault="00AE2865" w:rsidP="00714EE0">
      <w:pPr>
        <w:pStyle w:val="Date"/>
        <w:spacing w:after="0"/>
        <w:jc w:val="both"/>
        <w:rPr>
          <w:lang w:val="fr-CA"/>
        </w:rPr>
      </w:pPr>
    </w:p>
    <w:p w14:paraId="03A21D3A" w14:textId="77777777" w:rsidR="00AE2865" w:rsidRDefault="00AE2865" w:rsidP="00714EE0">
      <w:pPr>
        <w:pStyle w:val="Date"/>
        <w:spacing w:after="0"/>
        <w:jc w:val="both"/>
        <w:rPr>
          <w:lang w:val="fr-CA"/>
        </w:rPr>
      </w:pPr>
    </w:p>
    <w:p w14:paraId="16AFBC0E" w14:textId="5243AE6A" w:rsidR="00AE2865" w:rsidRDefault="00AE2865" w:rsidP="00714EE0">
      <w:pPr>
        <w:pStyle w:val="Date"/>
        <w:spacing w:after="0"/>
        <w:jc w:val="both"/>
        <w:rPr>
          <w:lang w:val="fr-CA"/>
        </w:rPr>
      </w:pPr>
    </w:p>
    <w:p w14:paraId="770C35E4" w14:textId="77777777" w:rsidR="00AE2865" w:rsidRDefault="00AE2865" w:rsidP="00714EE0">
      <w:pPr>
        <w:pStyle w:val="Date"/>
        <w:spacing w:after="0"/>
        <w:jc w:val="both"/>
        <w:rPr>
          <w:lang w:val="fr-CA"/>
        </w:rPr>
      </w:pPr>
    </w:p>
    <w:p w14:paraId="007D5559" w14:textId="77777777" w:rsidR="00AE2865" w:rsidRDefault="00AE2865" w:rsidP="00714EE0">
      <w:pPr>
        <w:pStyle w:val="Date"/>
        <w:spacing w:after="0"/>
        <w:jc w:val="both"/>
        <w:rPr>
          <w:lang w:val="fr-CA"/>
        </w:rPr>
      </w:pPr>
    </w:p>
    <w:p w14:paraId="4CF7D912" w14:textId="69C494A1" w:rsidR="00A11836" w:rsidRPr="007B050C" w:rsidRDefault="00A11836" w:rsidP="00714EE0">
      <w:pPr>
        <w:pStyle w:val="Date"/>
        <w:spacing w:after="0"/>
        <w:jc w:val="both"/>
        <w:rPr>
          <w:b/>
          <w:sz w:val="32"/>
          <w:szCs w:val="32"/>
          <w:lang w:val="fr-CA"/>
        </w:rPr>
      </w:pPr>
      <w:r w:rsidRPr="007B050C">
        <w:rPr>
          <w:b/>
          <w:sz w:val="32"/>
          <w:szCs w:val="32"/>
          <w:lang w:val="fr-CA"/>
        </w:rPr>
        <w:t>TP1</w:t>
      </w:r>
    </w:p>
    <w:p w14:paraId="457DE59F" w14:textId="77777777" w:rsidR="00A11836" w:rsidRPr="007B050C" w:rsidRDefault="00A11836" w:rsidP="00714EE0">
      <w:pPr>
        <w:pStyle w:val="Date"/>
        <w:spacing w:after="0"/>
        <w:jc w:val="both"/>
        <w:rPr>
          <w:b/>
          <w:sz w:val="32"/>
          <w:szCs w:val="32"/>
          <w:lang w:val="fr-CA"/>
        </w:rPr>
      </w:pPr>
      <w:r w:rsidRPr="007B050C">
        <w:rPr>
          <w:b/>
          <w:sz w:val="32"/>
          <w:szCs w:val="32"/>
        </w:rPr>
        <w:t>CLUSTER CLOUDERA ET AWS</w:t>
      </w:r>
    </w:p>
    <w:p w14:paraId="6A90251F" w14:textId="77777777" w:rsidR="00A11836" w:rsidRPr="00A11836" w:rsidRDefault="00A11836" w:rsidP="00714EE0">
      <w:pPr>
        <w:pStyle w:val="Date"/>
        <w:spacing w:after="0"/>
        <w:jc w:val="both"/>
        <w:rPr>
          <w:b/>
          <w:sz w:val="32"/>
          <w:szCs w:val="32"/>
          <w:lang w:val="fr-CA"/>
        </w:rPr>
      </w:pPr>
      <w:r w:rsidRPr="00A11836">
        <w:rPr>
          <w:b/>
          <w:sz w:val="32"/>
          <w:szCs w:val="32"/>
          <w:lang w:val="fr-CA"/>
        </w:rPr>
        <w:t>420-BD3-BB gr.000243</w:t>
      </w:r>
    </w:p>
    <w:p w14:paraId="4683B32F" w14:textId="3FCB0026" w:rsidR="00A11836" w:rsidRPr="007B050C" w:rsidRDefault="00A11836" w:rsidP="00714EE0">
      <w:pPr>
        <w:pStyle w:val="Date"/>
        <w:spacing w:after="0"/>
        <w:jc w:val="both"/>
        <w:rPr>
          <w:b/>
          <w:sz w:val="32"/>
          <w:szCs w:val="32"/>
          <w:lang w:val="fr-CA"/>
        </w:rPr>
      </w:pPr>
      <w:r w:rsidRPr="007B050C">
        <w:rPr>
          <w:b/>
          <w:sz w:val="32"/>
          <w:szCs w:val="32"/>
          <w:lang w:val="fr-CA"/>
        </w:rPr>
        <w:tab/>
      </w:r>
      <w:r w:rsidRPr="007B050C">
        <w:rPr>
          <w:b/>
          <w:sz w:val="32"/>
          <w:szCs w:val="32"/>
          <w:lang w:val="fr-CA"/>
        </w:rPr>
        <w:tab/>
      </w:r>
      <w:r w:rsidRPr="007B050C">
        <w:rPr>
          <w:b/>
          <w:sz w:val="32"/>
          <w:szCs w:val="32"/>
          <w:lang w:val="fr-CA"/>
        </w:rPr>
        <w:tab/>
      </w:r>
      <w:r w:rsidRPr="007B050C">
        <w:rPr>
          <w:b/>
          <w:sz w:val="32"/>
          <w:szCs w:val="32"/>
          <w:lang w:val="fr-CA"/>
        </w:rPr>
        <w:tab/>
      </w:r>
    </w:p>
    <w:p w14:paraId="33AC71DD" w14:textId="2FCF808F" w:rsidR="00A11836" w:rsidRPr="007B050C" w:rsidRDefault="00A11836" w:rsidP="00714EE0">
      <w:pPr>
        <w:pStyle w:val="Date"/>
        <w:spacing w:after="0"/>
        <w:jc w:val="both"/>
        <w:rPr>
          <w:b/>
          <w:sz w:val="32"/>
          <w:szCs w:val="32"/>
          <w:lang w:val="fr-CA"/>
        </w:rPr>
      </w:pPr>
      <w:r w:rsidRPr="007B050C">
        <w:rPr>
          <w:b/>
          <w:sz w:val="32"/>
          <w:szCs w:val="32"/>
          <w:lang w:val="fr-CA"/>
        </w:rPr>
        <w:t>Octobre</w:t>
      </w:r>
      <w:r w:rsidR="00D81F4C" w:rsidRPr="007B050C">
        <w:rPr>
          <w:b/>
          <w:sz w:val="32"/>
          <w:szCs w:val="32"/>
          <w:lang w:val="fr-CA"/>
        </w:rPr>
        <w:t xml:space="preserve"> 2018</w:t>
      </w:r>
    </w:p>
    <w:p w14:paraId="4FD8158D" w14:textId="77777777" w:rsidR="00D81F4C" w:rsidRPr="007B050C" w:rsidRDefault="00D81F4C" w:rsidP="00714EE0">
      <w:pPr>
        <w:pStyle w:val="Date"/>
        <w:spacing w:after="0"/>
        <w:jc w:val="both"/>
        <w:rPr>
          <w:b/>
          <w:sz w:val="32"/>
          <w:szCs w:val="32"/>
        </w:rPr>
      </w:pPr>
      <w:r w:rsidRPr="007B050C">
        <w:rPr>
          <w:b/>
          <w:sz w:val="32"/>
          <w:szCs w:val="32"/>
        </w:rPr>
        <w:t>Alvaro Cuervo</w:t>
      </w:r>
    </w:p>
    <w:p w14:paraId="2453137F" w14:textId="2CEE2CD4" w:rsidR="00A11836" w:rsidRPr="007B050C" w:rsidRDefault="00D81F4C" w:rsidP="00714EE0">
      <w:pPr>
        <w:pStyle w:val="Date"/>
        <w:spacing w:after="0"/>
        <w:jc w:val="both"/>
        <w:rPr>
          <w:b/>
          <w:sz w:val="32"/>
          <w:szCs w:val="32"/>
        </w:rPr>
      </w:pPr>
      <w:r w:rsidRPr="007B050C">
        <w:rPr>
          <w:b/>
          <w:sz w:val="32"/>
          <w:szCs w:val="32"/>
        </w:rPr>
        <w:t>1895284</w:t>
      </w:r>
    </w:p>
    <w:p w14:paraId="34A53C13" w14:textId="77777777" w:rsidR="00A11836" w:rsidRPr="00A11836" w:rsidRDefault="00A11836" w:rsidP="00714EE0">
      <w:pPr>
        <w:pStyle w:val="Date"/>
        <w:jc w:val="both"/>
      </w:pPr>
    </w:p>
    <w:p w14:paraId="0AE09A68" w14:textId="77777777" w:rsidR="00A11836" w:rsidRDefault="00A11836" w:rsidP="00714EE0">
      <w:pPr>
        <w:pStyle w:val="Heading1"/>
        <w:numPr>
          <w:ilvl w:val="0"/>
          <w:numId w:val="0"/>
        </w:numPr>
        <w:ind w:left="360"/>
        <w:jc w:val="both"/>
        <w:rPr>
          <w:lang w:val="fr-CA"/>
        </w:rPr>
      </w:pPr>
    </w:p>
    <w:p w14:paraId="5B334B0D" w14:textId="60C450AE" w:rsidR="00A11836" w:rsidRDefault="00A11836" w:rsidP="00714EE0">
      <w:pPr>
        <w:pStyle w:val="Heading1"/>
        <w:numPr>
          <w:ilvl w:val="0"/>
          <w:numId w:val="0"/>
        </w:numPr>
        <w:jc w:val="both"/>
        <w:rPr>
          <w:lang w:val="fr-CA"/>
        </w:rPr>
      </w:pPr>
    </w:p>
    <w:p w14:paraId="042DECF7" w14:textId="168B555B" w:rsidR="002748FF" w:rsidRPr="002748FF" w:rsidRDefault="00E56904" w:rsidP="002748FF">
      <w:pPr>
        <w:pStyle w:val="Heading1"/>
        <w:jc w:val="both"/>
        <w:rPr>
          <w:lang w:val="fr-CA"/>
        </w:rPr>
      </w:pPr>
      <w:r w:rsidRPr="003A1455">
        <w:rPr>
          <w:lang w:val="fr-CA"/>
        </w:rPr>
        <w:lastRenderedPageBreak/>
        <w:t>Introduction</w:t>
      </w:r>
    </w:p>
    <w:p w14:paraId="1E5EA3A1" w14:textId="79E4D3EF" w:rsidR="00E87512" w:rsidRDefault="00E87512" w:rsidP="008261D0">
      <w:pPr>
        <w:jc w:val="both"/>
        <w:rPr>
          <w:lang w:val="fr-CA"/>
        </w:rPr>
      </w:pPr>
      <w:r>
        <w:rPr>
          <w:lang w:val="fr-CA"/>
        </w:rPr>
        <w:t xml:space="preserve">Pendant le cours BD3 on a fait l’installation de </w:t>
      </w:r>
      <w:proofErr w:type="spellStart"/>
      <w:r>
        <w:rPr>
          <w:lang w:val="fr-CA"/>
        </w:rPr>
        <w:t>Hadoop</w:t>
      </w:r>
      <w:proofErr w:type="spellEnd"/>
      <w:r>
        <w:rPr>
          <w:lang w:val="fr-CA"/>
        </w:rPr>
        <w:t xml:space="preserve">; une seule machine et ainsi cluster avec trois machines. Malgré que a la fin chaque cluster a fonctionné correctement c’est ne pas dans tous le cas évident et rapide l’installation,  le processus a requis la configuration de plusieurs fichiers </w:t>
      </w:r>
      <w:proofErr w:type="spellStart"/>
      <w:r>
        <w:rPr>
          <w:lang w:val="fr-CA"/>
        </w:rPr>
        <w:t>xml</w:t>
      </w:r>
      <w:proofErr w:type="spellEnd"/>
      <w:r>
        <w:rPr>
          <w:lang w:val="fr-CA"/>
        </w:rPr>
        <w:t xml:space="preserve">, essaie et erreur de quelques </w:t>
      </w:r>
      <w:r w:rsidR="001B0B3D">
        <w:rPr>
          <w:lang w:val="fr-CA"/>
        </w:rPr>
        <w:t>paramètres</w:t>
      </w:r>
      <w:r w:rsidR="008261D0">
        <w:rPr>
          <w:lang w:val="fr-CA"/>
        </w:rPr>
        <w:t>, permissions, etc.</w:t>
      </w:r>
      <w:r w:rsidR="001B0B3D">
        <w:rPr>
          <w:lang w:val="fr-CA"/>
        </w:rPr>
        <w:t xml:space="preserve"> </w:t>
      </w:r>
    </w:p>
    <w:p w14:paraId="50858626" w14:textId="5D03C306" w:rsidR="00A24308" w:rsidRDefault="00A24308" w:rsidP="00B829E9">
      <w:pPr>
        <w:jc w:val="both"/>
        <w:rPr>
          <w:lang w:val="fr-CA"/>
        </w:rPr>
      </w:pPr>
      <w:proofErr w:type="spellStart"/>
      <w:r>
        <w:rPr>
          <w:lang w:val="fr-CA"/>
        </w:rPr>
        <w:t>HortonWorks</w:t>
      </w:r>
      <w:proofErr w:type="spellEnd"/>
      <w:r>
        <w:rPr>
          <w:lang w:val="fr-CA"/>
        </w:rPr>
        <w:t xml:space="preserve"> et </w:t>
      </w:r>
      <w:proofErr w:type="spellStart"/>
      <w:r>
        <w:rPr>
          <w:lang w:val="fr-CA"/>
        </w:rPr>
        <w:t>Cloudera</w:t>
      </w:r>
      <w:proofErr w:type="spellEnd"/>
      <w:r>
        <w:rPr>
          <w:lang w:val="fr-CA"/>
        </w:rPr>
        <w:t xml:space="preserve"> sont des forts </w:t>
      </w:r>
      <w:r w:rsidR="008261D0">
        <w:rPr>
          <w:lang w:val="fr-CA"/>
        </w:rPr>
        <w:t>compétiteurs</w:t>
      </w:r>
      <w:r>
        <w:rPr>
          <w:lang w:val="fr-CA"/>
        </w:rPr>
        <w:t xml:space="preserve"> dans le monde </w:t>
      </w:r>
      <w:proofErr w:type="spellStart"/>
      <w:r>
        <w:rPr>
          <w:lang w:val="fr-CA"/>
        </w:rPr>
        <w:t>Big</w:t>
      </w:r>
      <w:proofErr w:type="spellEnd"/>
      <w:r>
        <w:rPr>
          <w:lang w:val="fr-CA"/>
        </w:rPr>
        <w:t xml:space="preserve"> Data </w:t>
      </w:r>
      <w:proofErr w:type="spellStart"/>
      <w:r>
        <w:rPr>
          <w:lang w:val="fr-CA"/>
        </w:rPr>
        <w:t>Hadoop</w:t>
      </w:r>
      <w:proofErr w:type="spellEnd"/>
      <w:r>
        <w:rPr>
          <w:lang w:val="fr-CA"/>
        </w:rPr>
        <w:t xml:space="preserve">, </w:t>
      </w:r>
      <w:r w:rsidR="008261D0">
        <w:rPr>
          <w:lang w:val="fr-CA"/>
        </w:rPr>
        <w:t xml:space="preserve">chaque une a des outils de installation et </w:t>
      </w:r>
      <w:r w:rsidR="0098618E">
        <w:rPr>
          <w:lang w:val="fr-CA"/>
        </w:rPr>
        <w:t xml:space="preserve">gestion du cluster. Dans le présente travail on va explorer la solution propose par </w:t>
      </w:r>
      <w:proofErr w:type="spellStart"/>
      <w:r w:rsidR="0098618E">
        <w:rPr>
          <w:lang w:val="fr-CA"/>
        </w:rPr>
        <w:t>Cloudera</w:t>
      </w:r>
      <w:proofErr w:type="spellEnd"/>
      <w:r w:rsidR="0098618E">
        <w:rPr>
          <w:lang w:val="fr-CA"/>
        </w:rPr>
        <w:t xml:space="preserve">, </w:t>
      </w:r>
      <w:r w:rsidR="00B829E9">
        <w:rPr>
          <w:lang w:val="fr-CA"/>
        </w:rPr>
        <w:t>compagnie avec un grand nombre de clients autour du monde dans tous sortes de industries.</w:t>
      </w:r>
    </w:p>
    <w:p w14:paraId="353843B8" w14:textId="143E4D96" w:rsidR="00E56904" w:rsidRPr="002748FF" w:rsidRDefault="00E56904" w:rsidP="002748FF">
      <w:pPr>
        <w:pStyle w:val="Heading1"/>
        <w:jc w:val="both"/>
        <w:rPr>
          <w:lang w:val="fr-CA"/>
        </w:rPr>
      </w:pPr>
      <w:r w:rsidRPr="003A1455">
        <w:rPr>
          <w:lang w:val="fr-CA"/>
        </w:rPr>
        <w:t>Caractéristiques du cluster</w:t>
      </w:r>
    </w:p>
    <w:p w14:paraId="2B3FB827" w14:textId="6126842F" w:rsidR="00ED0839" w:rsidRPr="003A1455" w:rsidRDefault="00ED0839" w:rsidP="00714EE0">
      <w:pPr>
        <w:jc w:val="both"/>
        <w:rPr>
          <w:lang w:val="fr-CA"/>
        </w:rPr>
      </w:pPr>
      <w:r w:rsidRPr="003A1455">
        <w:rPr>
          <w:lang w:val="fr-CA"/>
        </w:rPr>
        <w:t xml:space="preserve">Le </w:t>
      </w:r>
      <w:r w:rsidR="003A1455" w:rsidRPr="003A1455">
        <w:rPr>
          <w:lang w:val="fr-CA"/>
        </w:rPr>
        <w:t xml:space="preserve">cluster </w:t>
      </w:r>
      <w:proofErr w:type="spellStart"/>
      <w:r w:rsidR="003A1455" w:rsidRPr="003A1455">
        <w:rPr>
          <w:lang w:val="fr-CA"/>
        </w:rPr>
        <w:t>Hadoop</w:t>
      </w:r>
      <w:proofErr w:type="spellEnd"/>
      <w:r w:rsidR="00F968BA">
        <w:rPr>
          <w:lang w:val="fr-CA"/>
        </w:rPr>
        <w:t xml:space="preserve"> (distribution </w:t>
      </w:r>
      <w:proofErr w:type="spellStart"/>
      <w:r w:rsidR="00F968BA">
        <w:rPr>
          <w:lang w:val="fr-CA"/>
        </w:rPr>
        <w:t>Cloudera</w:t>
      </w:r>
      <w:proofErr w:type="spellEnd"/>
      <w:r w:rsidR="00F968BA">
        <w:rPr>
          <w:lang w:val="fr-CA"/>
        </w:rPr>
        <w:t>)</w:t>
      </w:r>
      <w:r w:rsidR="003A1455">
        <w:rPr>
          <w:lang w:val="fr-CA"/>
        </w:rPr>
        <w:t xml:space="preserve"> est hébergé sur le cloud (Amazon Web Services AWS – </w:t>
      </w:r>
      <w:proofErr w:type="spellStart"/>
      <w:r w:rsidR="003A1455">
        <w:rPr>
          <w:lang w:val="fr-CA"/>
        </w:rPr>
        <w:t>Region</w:t>
      </w:r>
      <w:proofErr w:type="spellEnd"/>
      <w:r w:rsidR="003A1455">
        <w:rPr>
          <w:lang w:val="fr-CA"/>
        </w:rPr>
        <w:t xml:space="preserve"> Canada (Central)),</w:t>
      </w:r>
      <w:r w:rsidR="003A1455" w:rsidRPr="003A1455">
        <w:rPr>
          <w:lang w:val="fr-CA"/>
        </w:rPr>
        <w:t xml:space="preserve"> est composé </w:t>
      </w:r>
      <w:r w:rsidR="003A1455">
        <w:rPr>
          <w:lang w:val="fr-CA"/>
        </w:rPr>
        <w:t xml:space="preserve">d’un </w:t>
      </w:r>
      <w:proofErr w:type="spellStart"/>
      <w:r w:rsidR="003A1455">
        <w:rPr>
          <w:lang w:val="fr-CA"/>
        </w:rPr>
        <w:t>NameNode</w:t>
      </w:r>
      <w:proofErr w:type="spellEnd"/>
      <w:r w:rsidR="003A1455">
        <w:rPr>
          <w:lang w:val="fr-CA"/>
        </w:rPr>
        <w:t xml:space="preserve"> est trois </w:t>
      </w:r>
      <w:proofErr w:type="spellStart"/>
      <w:r w:rsidR="003A1455">
        <w:rPr>
          <w:lang w:val="fr-CA"/>
        </w:rPr>
        <w:t>DataNodes</w:t>
      </w:r>
      <w:proofErr w:type="spellEnd"/>
      <w:r w:rsidR="003A1455">
        <w:rPr>
          <w:lang w:val="fr-CA"/>
        </w:rPr>
        <w:t xml:space="preserve"> avec </w:t>
      </w:r>
      <w:r w:rsidR="008F429D">
        <w:rPr>
          <w:lang w:val="fr-CA"/>
        </w:rPr>
        <w:t>les caractéristiques suivantes</w:t>
      </w:r>
      <w:r w:rsidR="003A1455" w:rsidRPr="003A1455">
        <w:rPr>
          <w:lang w:val="fr-CA"/>
        </w:rPr>
        <w:t>:</w:t>
      </w:r>
    </w:p>
    <w:p w14:paraId="6E8645FE" w14:textId="086C31B3" w:rsidR="003A1455" w:rsidRDefault="003A1455" w:rsidP="00714EE0">
      <w:pPr>
        <w:pStyle w:val="Heading2"/>
        <w:jc w:val="both"/>
        <w:rPr>
          <w:lang w:val="fr-CA"/>
        </w:rPr>
      </w:pPr>
      <w:proofErr w:type="spellStart"/>
      <w:r>
        <w:rPr>
          <w:lang w:val="fr-CA"/>
        </w:rPr>
        <w:t>NameNode</w:t>
      </w:r>
      <w:proofErr w:type="spellEnd"/>
      <w:r w:rsidR="00FB4ACA">
        <w:rPr>
          <w:lang w:val="fr-CA"/>
        </w:rPr>
        <w:t xml:space="preserve"> (1</w:t>
      </w:r>
      <w:r w:rsidR="007143C6">
        <w:rPr>
          <w:lang w:val="fr-CA"/>
        </w:rPr>
        <w:t xml:space="preserve"> instance</w:t>
      </w:r>
      <w:r w:rsidR="00FB4ACA">
        <w:rPr>
          <w:lang w:val="fr-CA"/>
        </w:rPr>
        <w:t>)</w:t>
      </w:r>
      <w:r w:rsidR="009E348A">
        <w:rPr>
          <w:lang w:val="fr-CA"/>
        </w:rPr>
        <w:tab/>
      </w:r>
      <w:r w:rsidR="00701E1A">
        <w:rPr>
          <w:lang w:val="fr-CA"/>
        </w:rPr>
        <w:t>[</w:t>
      </w:r>
      <w:r w:rsidR="00701E1A" w:rsidRPr="008D6C69">
        <w:rPr>
          <w:i/>
          <w:lang w:val="fr-CA"/>
        </w:rPr>
        <w:t>Amazon EC2 type t3.xlarge</w:t>
      </w:r>
      <w:r w:rsidR="00701E1A">
        <w:rPr>
          <w:lang w:val="fr-CA"/>
        </w:rPr>
        <w:t>]</w:t>
      </w:r>
    </w:p>
    <w:p w14:paraId="78173511" w14:textId="102CE5F8" w:rsidR="003A1455" w:rsidRDefault="00B869A4" w:rsidP="00714EE0">
      <w:pPr>
        <w:pStyle w:val="Heading3"/>
        <w:jc w:val="both"/>
        <w:rPr>
          <w:lang w:val="fr-CA"/>
        </w:rPr>
      </w:pPr>
      <w:r>
        <w:rPr>
          <w:lang w:val="fr-CA"/>
        </w:rPr>
        <w:t xml:space="preserve">4 </w:t>
      </w:r>
      <w:r w:rsidRPr="00B869A4">
        <w:rPr>
          <w:lang w:val="fr-CA"/>
        </w:rPr>
        <w:t>processeurs</w:t>
      </w:r>
    </w:p>
    <w:p w14:paraId="016A3674" w14:textId="3EF3893B" w:rsidR="00B869A4" w:rsidRDefault="00B869A4" w:rsidP="00714EE0">
      <w:pPr>
        <w:pStyle w:val="Heading3"/>
        <w:jc w:val="both"/>
        <w:rPr>
          <w:lang w:val="fr-CA"/>
        </w:rPr>
      </w:pPr>
      <w:r>
        <w:rPr>
          <w:lang w:val="fr-CA"/>
        </w:rPr>
        <w:t>16 GB RAM</w:t>
      </w:r>
    </w:p>
    <w:p w14:paraId="62B7C453" w14:textId="66F4AEEB" w:rsidR="00B869A4" w:rsidRDefault="00FB4ACA" w:rsidP="00714EE0">
      <w:pPr>
        <w:pStyle w:val="Heading3"/>
        <w:jc w:val="both"/>
        <w:rPr>
          <w:lang w:val="fr-CA"/>
        </w:rPr>
      </w:pPr>
      <w:r>
        <w:rPr>
          <w:lang w:val="fr-CA"/>
        </w:rPr>
        <w:t>30 GB disque dur</w:t>
      </w:r>
    </w:p>
    <w:p w14:paraId="626F67F9" w14:textId="77777777" w:rsidR="00FB4ACA" w:rsidRPr="003A1455" w:rsidRDefault="00FB4ACA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</w:p>
    <w:p w14:paraId="60737E17" w14:textId="2F97FD4D" w:rsidR="00FB4ACA" w:rsidRDefault="0091370C" w:rsidP="00714EE0">
      <w:pPr>
        <w:pStyle w:val="Heading2"/>
        <w:jc w:val="both"/>
        <w:rPr>
          <w:lang w:val="fr-CA"/>
        </w:rPr>
      </w:pPr>
      <w:proofErr w:type="spellStart"/>
      <w:r>
        <w:rPr>
          <w:lang w:val="fr-CA"/>
        </w:rPr>
        <w:t>DataNodes</w:t>
      </w:r>
      <w:proofErr w:type="spellEnd"/>
      <w:r>
        <w:rPr>
          <w:lang w:val="fr-CA"/>
        </w:rPr>
        <w:t xml:space="preserve"> (3</w:t>
      </w:r>
      <w:r w:rsidR="007143C6">
        <w:rPr>
          <w:lang w:val="fr-CA"/>
        </w:rPr>
        <w:t xml:space="preserve"> instances</w:t>
      </w:r>
      <w:r w:rsidR="00FB4ACA">
        <w:rPr>
          <w:lang w:val="fr-CA"/>
        </w:rPr>
        <w:t>)</w:t>
      </w:r>
      <w:r w:rsidR="00701E1A">
        <w:rPr>
          <w:lang w:val="fr-CA"/>
        </w:rPr>
        <w:tab/>
        <w:t>[</w:t>
      </w:r>
      <w:r w:rsidR="00701E1A" w:rsidRPr="008D6C69">
        <w:rPr>
          <w:i/>
          <w:lang w:val="fr-CA"/>
        </w:rPr>
        <w:t>Amazon EC2 type t3.xlarge</w:t>
      </w:r>
      <w:r w:rsidR="00701E1A">
        <w:rPr>
          <w:lang w:val="fr-CA"/>
        </w:rPr>
        <w:t>]</w:t>
      </w:r>
    </w:p>
    <w:p w14:paraId="078DECF3" w14:textId="4528777A" w:rsidR="00FB4ACA" w:rsidRDefault="00FB4ACA" w:rsidP="00714EE0">
      <w:pPr>
        <w:pStyle w:val="Heading3"/>
        <w:jc w:val="both"/>
        <w:rPr>
          <w:lang w:val="fr-CA"/>
        </w:rPr>
      </w:pPr>
      <w:r>
        <w:rPr>
          <w:lang w:val="fr-CA"/>
        </w:rPr>
        <w:t xml:space="preserve">2 </w:t>
      </w:r>
      <w:r w:rsidRPr="00B869A4">
        <w:rPr>
          <w:lang w:val="fr-CA"/>
        </w:rPr>
        <w:t>processeurs</w:t>
      </w:r>
      <w:r w:rsidR="00087EF8">
        <w:rPr>
          <w:lang w:val="fr-CA"/>
        </w:rPr>
        <w:t xml:space="preserve"> (</w:t>
      </w:r>
      <w:proofErr w:type="spellStart"/>
      <w:r w:rsidR="00087EF8">
        <w:rPr>
          <w:lang w:val="fr-CA"/>
        </w:rPr>
        <w:t>chauqe</w:t>
      </w:r>
      <w:proofErr w:type="spellEnd"/>
      <w:r w:rsidR="00087EF8">
        <w:rPr>
          <w:lang w:val="fr-CA"/>
        </w:rPr>
        <w:t xml:space="preserve"> une)</w:t>
      </w:r>
    </w:p>
    <w:p w14:paraId="6AC7D973" w14:textId="3AEF2256" w:rsidR="00FB4ACA" w:rsidRDefault="00FB4ACA" w:rsidP="00714EE0">
      <w:pPr>
        <w:pStyle w:val="Heading3"/>
        <w:jc w:val="both"/>
        <w:rPr>
          <w:lang w:val="fr-CA"/>
        </w:rPr>
      </w:pPr>
      <w:r>
        <w:rPr>
          <w:lang w:val="fr-CA"/>
        </w:rPr>
        <w:t>8 GB RAM</w:t>
      </w:r>
      <w:r w:rsidR="00087EF8">
        <w:rPr>
          <w:lang w:val="fr-CA"/>
        </w:rPr>
        <w:t xml:space="preserve"> (chaque une)</w:t>
      </w:r>
    </w:p>
    <w:p w14:paraId="54A40E65" w14:textId="13C05EC1" w:rsidR="003A1455" w:rsidRPr="00FB4ACA" w:rsidRDefault="00FB4ACA" w:rsidP="00714EE0">
      <w:pPr>
        <w:pStyle w:val="Heading3"/>
        <w:jc w:val="both"/>
        <w:rPr>
          <w:lang w:val="fr-CA"/>
        </w:rPr>
      </w:pPr>
      <w:r>
        <w:rPr>
          <w:lang w:val="fr-CA"/>
        </w:rPr>
        <w:t>2</w:t>
      </w:r>
      <w:r w:rsidRPr="00FB4ACA">
        <w:rPr>
          <w:lang w:val="fr-CA"/>
        </w:rPr>
        <w:t>0 GB disque dur</w:t>
      </w:r>
      <w:r w:rsidR="00087EF8">
        <w:rPr>
          <w:lang w:val="fr-CA"/>
        </w:rPr>
        <w:t xml:space="preserve"> (chaque une)</w:t>
      </w:r>
    </w:p>
    <w:p w14:paraId="4688752D" w14:textId="77777777" w:rsidR="00ED0839" w:rsidRDefault="00ED0839" w:rsidP="00714EE0">
      <w:pPr>
        <w:jc w:val="both"/>
        <w:rPr>
          <w:lang w:val="fr-CA"/>
        </w:rPr>
      </w:pPr>
    </w:p>
    <w:p w14:paraId="7B1309A1" w14:textId="0E3DD752" w:rsidR="001478FC" w:rsidRDefault="001478FC" w:rsidP="00714EE0">
      <w:pPr>
        <w:jc w:val="both"/>
        <w:rPr>
          <w:lang w:val="fr-CA"/>
        </w:rPr>
      </w:pPr>
      <w:r>
        <w:rPr>
          <w:lang w:val="fr-CA"/>
        </w:rPr>
        <w:t xml:space="preserve">Chaque élément du cluster utilise </w:t>
      </w:r>
      <w:r w:rsidRPr="001478FC">
        <w:rPr>
          <w:lang w:val="fr-CA"/>
        </w:rPr>
        <w:t>Ubuntu Server 16.04</w:t>
      </w:r>
      <w:r>
        <w:rPr>
          <w:lang w:val="fr-CA"/>
        </w:rPr>
        <w:t>.</w:t>
      </w:r>
    </w:p>
    <w:p w14:paraId="76D32FF0" w14:textId="3080D8DA" w:rsidR="00BE5ACB" w:rsidRPr="003A1455" w:rsidRDefault="00BE5ACB" w:rsidP="00714EE0">
      <w:pPr>
        <w:jc w:val="both"/>
        <w:rPr>
          <w:lang w:val="fr-CA"/>
        </w:rPr>
      </w:pPr>
      <w:r>
        <w:rPr>
          <w:lang w:val="fr-CA"/>
        </w:rPr>
        <w:t>Le diagramme suivant montre en détail les services de chaque composant, ainsi les adresses IP utilisées :</w:t>
      </w:r>
    </w:p>
    <w:p w14:paraId="6D18E31B" w14:textId="6F11C8A0" w:rsidR="00E42804" w:rsidRPr="003A1455" w:rsidRDefault="005A5E5D" w:rsidP="00714EE0">
      <w:pPr>
        <w:jc w:val="both"/>
        <w:rPr>
          <w:lang w:val="fr-CA"/>
        </w:rPr>
      </w:pPr>
      <w:r w:rsidRPr="003A1455">
        <w:rPr>
          <w:noProof/>
          <w:lang w:val="fr-CA" w:eastAsia="en-US"/>
        </w:rPr>
        <w:lastRenderedPageBreak/>
        <w:drawing>
          <wp:inline distT="0" distB="0" distL="0" distR="0" wp14:anchorId="184A8DCD" wp14:editId="3C386E60">
            <wp:extent cx="5486400" cy="3855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10 at 4.03.3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D7AD" w14:textId="0BF78D58" w:rsidR="00A24308" w:rsidRDefault="00E56904" w:rsidP="00714EE0">
      <w:pPr>
        <w:pStyle w:val="Heading1"/>
        <w:jc w:val="both"/>
        <w:rPr>
          <w:lang w:val="fr-CA"/>
        </w:rPr>
      </w:pPr>
      <w:r w:rsidRPr="003A1455">
        <w:rPr>
          <w:lang w:val="fr-CA"/>
        </w:rPr>
        <w:t>Étapes principales d’installation</w:t>
      </w:r>
    </w:p>
    <w:p w14:paraId="77891290" w14:textId="6E57D4C2" w:rsidR="00A24308" w:rsidRDefault="001478FC" w:rsidP="00714EE0">
      <w:pPr>
        <w:pStyle w:val="Heading2"/>
        <w:jc w:val="both"/>
        <w:rPr>
          <w:lang w:val="fr-CA"/>
        </w:rPr>
      </w:pPr>
      <w:r>
        <w:rPr>
          <w:lang w:val="fr-CA"/>
        </w:rPr>
        <w:t>P</w:t>
      </w:r>
      <w:r w:rsidRPr="001478FC">
        <w:rPr>
          <w:lang w:val="fr-CA"/>
        </w:rPr>
        <w:t>rérequis</w:t>
      </w:r>
    </w:p>
    <w:p w14:paraId="3A8A1A93" w14:textId="36D3EC0A" w:rsidR="001478FC" w:rsidRDefault="001478FC" w:rsidP="00714EE0">
      <w:pPr>
        <w:pStyle w:val="Heading3"/>
        <w:jc w:val="both"/>
        <w:rPr>
          <w:lang w:val="fr-CA"/>
        </w:rPr>
      </w:pPr>
      <w:r>
        <w:rPr>
          <w:lang w:val="fr-CA"/>
        </w:rPr>
        <w:t>Compte AWS</w:t>
      </w:r>
    </w:p>
    <w:p w14:paraId="3D065411" w14:textId="277046A6" w:rsidR="001478FC" w:rsidRDefault="003319F8" w:rsidP="00714EE0">
      <w:pPr>
        <w:pStyle w:val="Heading3"/>
        <w:jc w:val="both"/>
        <w:rPr>
          <w:lang w:val="fr-CA"/>
        </w:rPr>
      </w:pPr>
      <w:r>
        <w:rPr>
          <w:lang w:val="fr-CA"/>
        </w:rPr>
        <w:t>Création de 4 instances EC2 (</w:t>
      </w:r>
      <w:r w:rsidRPr="003319F8">
        <w:rPr>
          <w:lang w:val="fr-CA"/>
        </w:rPr>
        <w:t xml:space="preserve">Amazon </w:t>
      </w:r>
      <w:proofErr w:type="spellStart"/>
      <w:r w:rsidRPr="003319F8">
        <w:rPr>
          <w:lang w:val="fr-CA"/>
        </w:rPr>
        <w:t>Elastic</w:t>
      </w:r>
      <w:proofErr w:type="spellEnd"/>
      <w:r w:rsidRPr="003319F8">
        <w:rPr>
          <w:lang w:val="fr-CA"/>
        </w:rPr>
        <w:t xml:space="preserve"> </w:t>
      </w:r>
      <w:proofErr w:type="spellStart"/>
      <w:r w:rsidRPr="003319F8">
        <w:rPr>
          <w:lang w:val="fr-CA"/>
        </w:rPr>
        <w:t>Compute</w:t>
      </w:r>
      <w:proofErr w:type="spellEnd"/>
      <w:r w:rsidRPr="003319F8">
        <w:rPr>
          <w:lang w:val="fr-CA"/>
        </w:rPr>
        <w:t xml:space="preserve"> Cloud</w:t>
      </w:r>
      <w:r>
        <w:rPr>
          <w:lang w:val="fr-CA"/>
        </w:rPr>
        <w:t xml:space="preserve">) avec les caractéristiques de chaque machine mentionnes dans le point </w:t>
      </w:r>
      <w:r w:rsidR="00FB7DA1" w:rsidRPr="00FB7DA1">
        <w:rPr>
          <w:lang w:val="fr-CA"/>
        </w:rPr>
        <w:t>précédent</w:t>
      </w:r>
      <w:r w:rsidR="00FB7DA1">
        <w:rPr>
          <w:lang w:val="fr-CA"/>
        </w:rPr>
        <w:t>.</w:t>
      </w:r>
    </w:p>
    <w:p w14:paraId="19532513" w14:textId="377A28B7" w:rsidR="00FB7DA1" w:rsidRDefault="00FB7DA1" w:rsidP="00714EE0">
      <w:pPr>
        <w:pStyle w:val="Heading4"/>
        <w:jc w:val="both"/>
        <w:rPr>
          <w:lang w:val="fr-CA"/>
        </w:rPr>
      </w:pPr>
      <w:r>
        <w:rPr>
          <w:lang w:val="fr-CA"/>
        </w:rPr>
        <w:t>Chaque machine est liée pendant cette phase avec la clé privée et public (AWS)</w:t>
      </w:r>
    </w:p>
    <w:p w14:paraId="286413EE" w14:textId="507D07CC" w:rsidR="00D05406" w:rsidRDefault="00F10DDF" w:rsidP="00714EE0">
      <w:pPr>
        <w:pStyle w:val="Heading4"/>
        <w:jc w:val="both"/>
        <w:rPr>
          <w:lang w:val="fr-CA"/>
        </w:rPr>
      </w:pPr>
      <w:r>
        <w:rPr>
          <w:lang w:val="fr-CA"/>
        </w:rPr>
        <w:t>Configuration de sécurité (ports ouverts afin de faciliter l’installation et exécution –environnement test-)</w:t>
      </w:r>
    </w:p>
    <w:p w14:paraId="4628D496" w14:textId="31A47A91" w:rsidR="00FB7DA1" w:rsidRDefault="005D6218" w:rsidP="00714EE0">
      <w:pPr>
        <w:pStyle w:val="Heading3"/>
        <w:jc w:val="both"/>
        <w:rPr>
          <w:lang w:val="fr-CA"/>
        </w:rPr>
      </w:pPr>
      <w:r>
        <w:rPr>
          <w:lang w:val="fr-CA"/>
        </w:rPr>
        <w:t xml:space="preserve">Création et association d’un adresse IP fixe à la machine </w:t>
      </w:r>
      <w:proofErr w:type="spellStart"/>
      <w:r>
        <w:rPr>
          <w:lang w:val="fr-CA"/>
        </w:rPr>
        <w:t>NameNode</w:t>
      </w:r>
      <w:proofErr w:type="spellEnd"/>
      <w:r>
        <w:rPr>
          <w:lang w:val="fr-CA"/>
        </w:rPr>
        <w:t xml:space="preserve"> en utilisant l’option </w:t>
      </w:r>
      <w:proofErr w:type="spellStart"/>
      <w:r>
        <w:rPr>
          <w:lang w:val="fr-CA"/>
        </w:rPr>
        <w:t>Elastic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IPs</w:t>
      </w:r>
      <w:proofErr w:type="spellEnd"/>
      <w:r>
        <w:rPr>
          <w:lang w:val="fr-CA"/>
        </w:rPr>
        <w:t xml:space="preserve"> de AWS</w:t>
      </w:r>
    </w:p>
    <w:p w14:paraId="69691FD5" w14:textId="77777777" w:rsidR="001566D4" w:rsidRDefault="001566D4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</w:p>
    <w:p w14:paraId="5768C562" w14:textId="2B5E7908" w:rsidR="001566D4" w:rsidRDefault="001566D4" w:rsidP="00714EE0">
      <w:pPr>
        <w:pStyle w:val="Heading2"/>
        <w:jc w:val="both"/>
        <w:rPr>
          <w:lang w:val="fr-CA"/>
        </w:rPr>
      </w:pPr>
      <w:r>
        <w:rPr>
          <w:lang w:val="fr-CA"/>
        </w:rPr>
        <w:t>Étapes principales</w:t>
      </w:r>
    </w:p>
    <w:p w14:paraId="6255F6A7" w14:textId="01997BAC" w:rsidR="001566D4" w:rsidRDefault="001566D4" w:rsidP="00714EE0">
      <w:pPr>
        <w:pStyle w:val="Heading3"/>
        <w:jc w:val="both"/>
        <w:rPr>
          <w:lang w:val="fr-CA"/>
        </w:rPr>
      </w:pPr>
      <w:r>
        <w:rPr>
          <w:lang w:val="fr-CA"/>
        </w:rPr>
        <w:t xml:space="preserve">Accéder via terminal au </w:t>
      </w:r>
      <w:proofErr w:type="spellStart"/>
      <w:r>
        <w:rPr>
          <w:lang w:val="fr-CA"/>
        </w:rPr>
        <w:t>NameNode</w:t>
      </w:r>
      <w:proofErr w:type="spellEnd"/>
    </w:p>
    <w:p w14:paraId="191F42DE" w14:textId="4A57BBA6" w:rsidR="00A91C47" w:rsidRDefault="00A91C47" w:rsidP="00714EE0">
      <w:pPr>
        <w:pStyle w:val="Heading3"/>
        <w:jc w:val="both"/>
        <w:rPr>
          <w:lang w:val="fr-CA"/>
        </w:rPr>
      </w:pPr>
      <w:r>
        <w:rPr>
          <w:lang w:val="fr-CA"/>
        </w:rPr>
        <w:t xml:space="preserve">Passer au compte </w:t>
      </w:r>
      <w:proofErr w:type="spellStart"/>
      <w:r>
        <w:rPr>
          <w:lang w:val="fr-CA"/>
        </w:rPr>
        <w:t>root</w:t>
      </w:r>
      <w:proofErr w:type="spellEnd"/>
    </w:p>
    <w:p w14:paraId="0505CB5F" w14:textId="391DFD72" w:rsidR="00A91C47" w:rsidRDefault="00A91C47" w:rsidP="00714EE0">
      <w:pPr>
        <w:pStyle w:val="Heading4"/>
        <w:jc w:val="both"/>
        <w:rPr>
          <w:lang w:val="fr-CA"/>
        </w:rPr>
      </w:pPr>
      <w:proofErr w:type="spellStart"/>
      <w:r w:rsidRPr="00A91C47">
        <w:rPr>
          <w:lang w:val="fr-CA"/>
        </w:rPr>
        <w:t>sudo</w:t>
      </w:r>
      <w:proofErr w:type="spellEnd"/>
      <w:r w:rsidRPr="00A91C47">
        <w:rPr>
          <w:lang w:val="fr-CA"/>
        </w:rPr>
        <w:t xml:space="preserve"> su -</w:t>
      </w:r>
    </w:p>
    <w:p w14:paraId="66556BC5" w14:textId="3025BB1B" w:rsidR="00F968BA" w:rsidRDefault="000E5776" w:rsidP="00714EE0">
      <w:pPr>
        <w:pStyle w:val="Heading3"/>
        <w:jc w:val="both"/>
        <w:rPr>
          <w:lang w:val="fr-CA"/>
        </w:rPr>
      </w:pPr>
      <w:r>
        <w:rPr>
          <w:lang w:val="fr-CA"/>
        </w:rPr>
        <w:t>Télécharger</w:t>
      </w:r>
      <w:r w:rsidR="00F968BA">
        <w:rPr>
          <w:lang w:val="fr-CA"/>
        </w:rPr>
        <w:t xml:space="preserve"> </w:t>
      </w:r>
      <w:r>
        <w:rPr>
          <w:lang w:val="fr-CA"/>
        </w:rPr>
        <w:t>l’installateur</w:t>
      </w:r>
      <w:r w:rsidR="00F968BA">
        <w:rPr>
          <w:lang w:val="fr-CA"/>
        </w:rPr>
        <w:t xml:space="preserve"> de </w:t>
      </w:r>
      <w:proofErr w:type="spellStart"/>
      <w:r w:rsidR="00F968BA">
        <w:rPr>
          <w:lang w:val="fr-CA"/>
        </w:rPr>
        <w:t>Cloudera</w:t>
      </w:r>
      <w:proofErr w:type="spellEnd"/>
      <w:r w:rsidR="00F968BA">
        <w:rPr>
          <w:lang w:val="fr-CA"/>
        </w:rPr>
        <w:t xml:space="preserve"> Manager</w:t>
      </w:r>
      <w:r>
        <w:rPr>
          <w:lang w:val="fr-CA"/>
        </w:rPr>
        <w:t>, avec l’instruction :</w:t>
      </w:r>
    </w:p>
    <w:p w14:paraId="61BAC5AC" w14:textId="0A9CD19F" w:rsidR="00A91C47" w:rsidRDefault="003B2712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  <w:proofErr w:type="spellStart"/>
      <w:r w:rsidRPr="003B2712">
        <w:rPr>
          <w:lang w:val="fr-CA"/>
        </w:rPr>
        <w:t>wget</w:t>
      </w:r>
      <w:proofErr w:type="spellEnd"/>
      <w:r w:rsidRPr="003B2712">
        <w:rPr>
          <w:lang w:val="fr-CA"/>
        </w:rPr>
        <w:t xml:space="preserve"> https://archive.cloudera.com/cm5/installer/latest/cloudera-manager-installer.bin</w:t>
      </w:r>
    </w:p>
    <w:p w14:paraId="3A0D2B8C" w14:textId="7C37D6D9" w:rsidR="00233420" w:rsidRPr="00233420" w:rsidRDefault="0019796E" w:rsidP="00714EE0">
      <w:pPr>
        <w:pStyle w:val="Heading3"/>
        <w:jc w:val="both"/>
        <w:rPr>
          <w:lang w:val="fr-CA"/>
        </w:rPr>
      </w:pPr>
      <w:r>
        <w:rPr>
          <w:lang w:val="fr-CA"/>
        </w:rPr>
        <w:lastRenderedPageBreak/>
        <w:t>Exécuter l’installateur:</w:t>
      </w:r>
    </w:p>
    <w:p w14:paraId="5FAA9920" w14:textId="31BDF7B5" w:rsidR="0019796E" w:rsidRDefault="0019796E" w:rsidP="00714EE0">
      <w:pPr>
        <w:pStyle w:val="Heading4"/>
        <w:jc w:val="both"/>
        <w:rPr>
          <w:lang w:val="fr-CA"/>
        </w:rPr>
      </w:pPr>
      <w:r w:rsidRPr="0019796E">
        <w:rPr>
          <w:lang w:val="fr-CA"/>
        </w:rPr>
        <w:t xml:space="preserve">chmod +x </w:t>
      </w:r>
      <w:proofErr w:type="spellStart"/>
      <w:r w:rsidRPr="0019796E">
        <w:rPr>
          <w:lang w:val="fr-CA"/>
        </w:rPr>
        <w:t>cloudera</w:t>
      </w:r>
      <w:proofErr w:type="spellEnd"/>
      <w:r w:rsidRPr="0019796E">
        <w:rPr>
          <w:lang w:val="fr-CA"/>
        </w:rPr>
        <w:t>-manager-</w:t>
      </w:r>
      <w:proofErr w:type="spellStart"/>
      <w:r w:rsidRPr="0019796E">
        <w:rPr>
          <w:lang w:val="fr-CA"/>
        </w:rPr>
        <w:t>installer.bin</w:t>
      </w:r>
      <w:proofErr w:type="spellEnd"/>
    </w:p>
    <w:p w14:paraId="5FD49D10" w14:textId="501922F9" w:rsidR="0019796E" w:rsidRDefault="0019796E" w:rsidP="00714EE0">
      <w:pPr>
        <w:pStyle w:val="Heading4"/>
        <w:jc w:val="both"/>
        <w:rPr>
          <w:lang w:val="fr-CA"/>
        </w:rPr>
      </w:pPr>
      <w:r w:rsidRPr="0019796E">
        <w:rPr>
          <w:lang w:val="fr-CA"/>
        </w:rPr>
        <w:t>./</w:t>
      </w:r>
      <w:proofErr w:type="spellStart"/>
      <w:r w:rsidRPr="0019796E">
        <w:rPr>
          <w:lang w:val="fr-CA"/>
        </w:rPr>
        <w:t>cloudera</w:t>
      </w:r>
      <w:proofErr w:type="spellEnd"/>
      <w:r w:rsidRPr="0019796E">
        <w:rPr>
          <w:lang w:val="fr-CA"/>
        </w:rPr>
        <w:t>-manager-</w:t>
      </w:r>
      <w:proofErr w:type="spellStart"/>
      <w:r w:rsidRPr="0019796E">
        <w:rPr>
          <w:lang w:val="fr-CA"/>
        </w:rPr>
        <w:t>installer.bin</w:t>
      </w:r>
      <w:proofErr w:type="spellEnd"/>
    </w:p>
    <w:p w14:paraId="4CACB5B7" w14:textId="77777777" w:rsidR="0019796E" w:rsidRDefault="0019796E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</w:p>
    <w:p w14:paraId="4E90DA6D" w14:textId="70027D0F" w:rsidR="00A91C47" w:rsidRDefault="00B97B4C" w:rsidP="00714EE0">
      <w:pPr>
        <w:pStyle w:val="Heading4"/>
        <w:numPr>
          <w:ilvl w:val="0"/>
          <w:numId w:val="0"/>
        </w:numPr>
        <w:ind w:left="1080"/>
        <w:jc w:val="both"/>
        <w:rPr>
          <w:lang w:val="fr-CA"/>
        </w:rPr>
      </w:pPr>
      <w:r>
        <w:rPr>
          <w:noProof/>
          <w:lang w:eastAsia="en-US"/>
        </w:rPr>
        <w:drawing>
          <wp:inline distT="0" distB="0" distL="0" distR="0" wp14:anchorId="5D587E5B" wp14:editId="5816CEFC">
            <wp:extent cx="4782419" cy="3422429"/>
            <wp:effectExtent l="0" t="0" r="0" b="6985"/>
            <wp:docPr id="2" name="Picture 2" descr="Screen%20Shot%202018-09-09%20at%207.35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9-09%20at%207.35.35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374" cy="343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CE5D" w14:textId="4D815772" w:rsidR="00233420" w:rsidRDefault="00F64BF1" w:rsidP="00714EE0">
      <w:pPr>
        <w:pStyle w:val="Heading3"/>
        <w:jc w:val="both"/>
        <w:rPr>
          <w:lang w:val="fr-CA"/>
        </w:rPr>
      </w:pPr>
      <w:r>
        <w:rPr>
          <w:lang w:val="fr-CA"/>
        </w:rPr>
        <w:t>Après</w:t>
      </w:r>
      <w:r w:rsidR="00233420">
        <w:rPr>
          <w:lang w:val="fr-CA"/>
        </w:rPr>
        <w:t xml:space="preserve"> </w:t>
      </w:r>
      <w:r>
        <w:rPr>
          <w:lang w:val="fr-CA"/>
        </w:rPr>
        <w:t xml:space="preserve">d’avoir acceptées les licences de </w:t>
      </w:r>
      <w:proofErr w:type="spellStart"/>
      <w:r w:rsidR="000B4BF4">
        <w:rPr>
          <w:lang w:val="fr-CA"/>
        </w:rPr>
        <w:t>C</w:t>
      </w:r>
      <w:r>
        <w:rPr>
          <w:lang w:val="fr-CA"/>
        </w:rPr>
        <w:t>loudera</w:t>
      </w:r>
      <w:proofErr w:type="spellEnd"/>
      <w:r>
        <w:rPr>
          <w:lang w:val="fr-CA"/>
        </w:rPr>
        <w:t xml:space="preserve">, java, </w:t>
      </w:r>
      <w:proofErr w:type="spellStart"/>
      <w:r>
        <w:rPr>
          <w:lang w:val="fr-CA"/>
        </w:rPr>
        <w:t>etc</w:t>
      </w:r>
      <w:proofErr w:type="spellEnd"/>
      <w:r>
        <w:rPr>
          <w:lang w:val="fr-CA"/>
        </w:rPr>
        <w:t>, la installation de quelques composants est exécuté et à la fin le message suivant est affichée </w:t>
      </w:r>
      <w:r w:rsidR="0058792A">
        <w:rPr>
          <w:lang w:val="fr-CA"/>
        </w:rPr>
        <w:t>(en indiquant que l’installation continue dans le navigateur web)</w:t>
      </w:r>
      <w:r>
        <w:rPr>
          <w:lang w:val="fr-CA"/>
        </w:rPr>
        <w:t>:</w:t>
      </w:r>
    </w:p>
    <w:p w14:paraId="62EF2D3E" w14:textId="77777777" w:rsidR="00F64BF1" w:rsidRDefault="00F64BF1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</w:p>
    <w:p w14:paraId="2832F61F" w14:textId="4592BFD6" w:rsidR="00233420" w:rsidRDefault="0058792A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29D64837" wp14:editId="1BF654A7">
            <wp:extent cx="4444864" cy="319268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09 at 7.38.1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864" cy="319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AABC" w14:textId="7FDA2600" w:rsidR="0058792A" w:rsidRDefault="000B4BF4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6661C02A" wp14:editId="3CC5D6E4">
            <wp:extent cx="4718988" cy="2843408"/>
            <wp:effectExtent l="0" t="0" r="571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09 at 7.42.1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891" cy="285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C0A3" w14:textId="77777777" w:rsidR="000B4BF4" w:rsidRDefault="000B4BF4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</w:p>
    <w:p w14:paraId="7AD2FB36" w14:textId="75454C71" w:rsidR="000B4BF4" w:rsidRDefault="000B4BF4" w:rsidP="00714EE0">
      <w:pPr>
        <w:pStyle w:val="Heading3"/>
        <w:jc w:val="both"/>
        <w:rPr>
          <w:lang w:val="fr-CA"/>
        </w:rPr>
      </w:pPr>
      <w:r>
        <w:rPr>
          <w:lang w:val="fr-CA"/>
        </w:rPr>
        <w:t xml:space="preserve">En utilisant admin comme utilisateur et mot de passe on doit sélectionner l’édition de </w:t>
      </w:r>
      <w:proofErr w:type="spellStart"/>
      <w:r>
        <w:rPr>
          <w:lang w:val="fr-CA"/>
        </w:rPr>
        <w:t>Cloudera</w:t>
      </w:r>
      <w:proofErr w:type="spellEnd"/>
      <w:r>
        <w:rPr>
          <w:lang w:val="fr-CA"/>
        </w:rPr>
        <w:t xml:space="preserve"> que on veut installer</w:t>
      </w:r>
      <w:r w:rsidR="00AE7777">
        <w:rPr>
          <w:lang w:val="fr-CA"/>
        </w:rPr>
        <w:t xml:space="preserve"> (express</w:t>
      </w:r>
      <w:r w:rsidR="00BF327F">
        <w:rPr>
          <w:lang w:val="fr-CA"/>
        </w:rPr>
        <w:t xml:space="preserve">, </w:t>
      </w:r>
      <w:proofErr w:type="spellStart"/>
      <w:r w:rsidR="00BF327F">
        <w:rPr>
          <w:lang w:val="fr-CA"/>
        </w:rPr>
        <w:t>enterprise</w:t>
      </w:r>
      <w:proofErr w:type="spellEnd"/>
      <w:r w:rsidR="00BF327F">
        <w:rPr>
          <w:lang w:val="fr-CA"/>
        </w:rPr>
        <w:t xml:space="preserve"> trial -60 jours- ou entreprise), dans cette opportunité J’ai décidé </w:t>
      </w:r>
      <w:proofErr w:type="spellStart"/>
      <w:r w:rsidR="00BF327F">
        <w:rPr>
          <w:lang w:val="fr-CA"/>
        </w:rPr>
        <w:t>selectionner</w:t>
      </w:r>
      <w:proofErr w:type="spellEnd"/>
      <w:r w:rsidR="00BF327F">
        <w:rPr>
          <w:lang w:val="fr-CA"/>
        </w:rPr>
        <w:t xml:space="preserve"> entreprise trial.</w:t>
      </w:r>
    </w:p>
    <w:p w14:paraId="7E927572" w14:textId="77777777" w:rsidR="00BF327F" w:rsidRDefault="00BF327F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</w:p>
    <w:p w14:paraId="381438C7" w14:textId="2E2437CC" w:rsidR="000B4BF4" w:rsidRDefault="00BF327F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00804B86" wp14:editId="57F4AA44">
            <wp:extent cx="4816458" cy="27995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09 at 7.42.5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162" cy="281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5378" w14:textId="77777777" w:rsidR="00613C95" w:rsidRDefault="00613C95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</w:p>
    <w:p w14:paraId="1C408758" w14:textId="45B27919" w:rsidR="00613C95" w:rsidRDefault="00613C95" w:rsidP="00714EE0">
      <w:pPr>
        <w:pStyle w:val="Heading3"/>
        <w:jc w:val="both"/>
        <w:rPr>
          <w:lang w:val="fr-CA"/>
        </w:rPr>
      </w:pPr>
      <w:r>
        <w:rPr>
          <w:lang w:val="fr-CA"/>
        </w:rPr>
        <w:t xml:space="preserve">Après on sélectionne le </w:t>
      </w:r>
      <w:proofErr w:type="spellStart"/>
      <w:r>
        <w:rPr>
          <w:lang w:val="fr-CA"/>
        </w:rPr>
        <w:t>repository</w:t>
      </w:r>
      <w:proofErr w:type="spellEnd"/>
      <w:r>
        <w:rPr>
          <w:lang w:val="fr-CA"/>
        </w:rPr>
        <w:t>, la version cd CDH (</w:t>
      </w:r>
      <w:proofErr w:type="spellStart"/>
      <w:r>
        <w:rPr>
          <w:lang w:val="fr-CA"/>
        </w:rPr>
        <w:t>Cloduera</w:t>
      </w:r>
      <w:proofErr w:type="spellEnd"/>
      <w:r>
        <w:rPr>
          <w:lang w:val="fr-CA"/>
        </w:rPr>
        <w:t xml:space="preserve"> Distribution </w:t>
      </w:r>
      <w:proofErr w:type="spellStart"/>
      <w:r>
        <w:rPr>
          <w:lang w:val="fr-CA"/>
        </w:rPr>
        <w:t>Hadoop</w:t>
      </w:r>
      <w:proofErr w:type="spellEnd"/>
      <w:r>
        <w:rPr>
          <w:lang w:val="fr-CA"/>
        </w:rPr>
        <w:t xml:space="preserve">) et </w:t>
      </w:r>
      <w:proofErr w:type="spellStart"/>
      <w:r>
        <w:rPr>
          <w:lang w:val="fr-CA"/>
        </w:rPr>
        <w:t>Cloudera</w:t>
      </w:r>
      <w:proofErr w:type="spellEnd"/>
      <w:r>
        <w:rPr>
          <w:lang w:val="fr-CA"/>
        </w:rPr>
        <w:t xml:space="preserve"> manager commence l’installation du cluster…</w:t>
      </w:r>
    </w:p>
    <w:p w14:paraId="6ADC909E" w14:textId="77777777" w:rsidR="00A37B65" w:rsidRDefault="00A37B65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</w:p>
    <w:p w14:paraId="51629F7E" w14:textId="0B3F83EB" w:rsidR="00613C95" w:rsidRDefault="00613C95" w:rsidP="00714EE0">
      <w:pPr>
        <w:pStyle w:val="Heading2"/>
        <w:numPr>
          <w:ilvl w:val="0"/>
          <w:numId w:val="0"/>
        </w:numPr>
        <w:ind w:left="1080"/>
        <w:jc w:val="both"/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645505FD" wp14:editId="37ACF7E7">
            <wp:extent cx="4797045" cy="3172490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09 at 8.55.1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120" cy="31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76E9" w14:textId="77777777" w:rsidR="00416D88" w:rsidRDefault="00416D88" w:rsidP="00714EE0">
      <w:pPr>
        <w:pStyle w:val="Heading2"/>
        <w:numPr>
          <w:ilvl w:val="0"/>
          <w:numId w:val="0"/>
        </w:numPr>
        <w:ind w:left="720"/>
        <w:jc w:val="both"/>
        <w:rPr>
          <w:lang w:val="fr-CA"/>
        </w:rPr>
      </w:pPr>
    </w:p>
    <w:p w14:paraId="42814FBA" w14:textId="01AF26C6" w:rsidR="00416D88" w:rsidRDefault="00416D88" w:rsidP="00714EE0">
      <w:pPr>
        <w:pStyle w:val="Heading2"/>
        <w:numPr>
          <w:ilvl w:val="0"/>
          <w:numId w:val="0"/>
        </w:numPr>
        <w:ind w:left="1080"/>
        <w:jc w:val="both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77E3F06D" wp14:editId="2BF258A5">
            <wp:extent cx="4842430" cy="3202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09 at 9.04.0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940" cy="321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22D7" w14:textId="77777777" w:rsidR="00714EE0" w:rsidRDefault="00714EE0" w:rsidP="00714EE0">
      <w:pPr>
        <w:pStyle w:val="Heading2"/>
        <w:numPr>
          <w:ilvl w:val="0"/>
          <w:numId w:val="0"/>
        </w:numPr>
        <w:ind w:left="1080"/>
        <w:jc w:val="both"/>
        <w:rPr>
          <w:lang w:val="fr-CA"/>
        </w:rPr>
      </w:pPr>
    </w:p>
    <w:p w14:paraId="08C4F708" w14:textId="30895563" w:rsidR="00A37B65" w:rsidRDefault="00A37B65" w:rsidP="00714EE0">
      <w:pPr>
        <w:pStyle w:val="Heading3"/>
        <w:jc w:val="both"/>
        <w:rPr>
          <w:lang w:val="fr-CA"/>
        </w:rPr>
      </w:pPr>
      <w:r w:rsidRPr="00A37B65">
        <w:rPr>
          <w:lang w:val="fr-CA"/>
        </w:rPr>
        <w:t>A</w:t>
      </w:r>
      <w:r>
        <w:rPr>
          <w:lang w:val="fr-CA"/>
        </w:rPr>
        <w:t xml:space="preserve"> la fin de cette partie l’installateur affiche un résumé avec validations en indiquant que le processus a été effectué correctement. </w:t>
      </w:r>
    </w:p>
    <w:p w14:paraId="1F9D7B14" w14:textId="77777777" w:rsidR="0019242E" w:rsidRPr="00A37B65" w:rsidRDefault="0019242E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</w:p>
    <w:p w14:paraId="54BC2C90" w14:textId="5120D067" w:rsidR="00A37B65" w:rsidRDefault="00A37B65" w:rsidP="00714EE0">
      <w:pPr>
        <w:pStyle w:val="Heading2"/>
        <w:numPr>
          <w:ilvl w:val="0"/>
          <w:numId w:val="0"/>
        </w:numPr>
        <w:ind w:left="1080"/>
        <w:jc w:val="both"/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72E7DF79" wp14:editId="4CFBD7C2">
            <wp:extent cx="5062250" cy="3353739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09 at 9.13.3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712" cy="336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221B" w14:textId="20616053" w:rsidR="00613C95" w:rsidRDefault="00613C95" w:rsidP="00714EE0">
      <w:pPr>
        <w:pStyle w:val="Heading3"/>
        <w:numPr>
          <w:ilvl w:val="0"/>
          <w:numId w:val="0"/>
        </w:numPr>
        <w:jc w:val="both"/>
        <w:rPr>
          <w:lang w:val="fr-CA"/>
        </w:rPr>
      </w:pPr>
    </w:p>
    <w:p w14:paraId="5FB5FB86" w14:textId="50BC9E5D" w:rsidR="004B61A2" w:rsidRPr="004B61A2" w:rsidRDefault="0019242E" w:rsidP="00714EE0">
      <w:pPr>
        <w:pStyle w:val="Heading3"/>
        <w:jc w:val="both"/>
        <w:rPr>
          <w:lang w:val="fr-CA"/>
        </w:rPr>
      </w:pPr>
      <w:r>
        <w:rPr>
          <w:lang w:val="fr-CA"/>
        </w:rPr>
        <w:t xml:space="preserve">Maintenant on arrive </w:t>
      </w:r>
      <w:r w:rsidR="006D6E9E">
        <w:rPr>
          <w:lang w:val="fr-CA"/>
        </w:rPr>
        <w:t>à</w:t>
      </w:r>
      <w:r>
        <w:rPr>
          <w:lang w:val="fr-CA"/>
        </w:rPr>
        <w:t xml:space="preserve"> la </w:t>
      </w:r>
      <w:r w:rsidR="006D6E9E">
        <w:rPr>
          <w:lang w:val="fr-CA"/>
        </w:rPr>
        <w:t>sélection</w:t>
      </w:r>
      <w:r>
        <w:rPr>
          <w:lang w:val="fr-CA"/>
        </w:rPr>
        <w:t xml:space="preserve"> des services que on veut  </w:t>
      </w:r>
      <w:r w:rsidR="006D6E9E">
        <w:rPr>
          <w:lang w:val="fr-CA"/>
        </w:rPr>
        <w:t>utiliser dans notre cluster</w:t>
      </w:r>
      <w:r w:rsidR="004B61A2">
        <w:rPr>
          <w:lang w:val="fr-CA"/>
        </w:rPr>
        <w:t>, ainsi comme la configuration de bases de donnes que vont supporter quelques services :</w:t>
      </w:r>
    </w:p>
    <w:p w14:paraId="2FC4C79A" w14:textId="2B2A2681" w:rsidR="006D6E9E" w:rsidRDefault="006D6E9E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</w:p>
    <w:p w14:paraId="0B13E840" w14:textId="01E9A92D" w:rsidR="006D6E9E" w:rsidRDefault="006D6E9E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5EF843C2" wp14:editId="2C850668">
            <wp:extent cx="5070348" cy="336027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09 at 9.59.4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394" cy="337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C7AF" w14:textId="6F143910" w:rsidR="004B61A2" w:rsidRDefault="004B61A2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5F645501" wp14:editId="675A6F7C">
            <wp:extent cx="5004249" cy="33205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09 at 10.01.0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231" cy="333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5C29" w14:textId="77777777" w:rsidR="004B61A2" w:rsidRDefault="004B61A2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</w:p>
    <w:p w14:paraId="2045EB5D" w14:textId="2BF076EA" w:rsidR="00652D8E" w:rsidRPr="00652D8E" w:rsidRDefault="004B61A2" w:rsidP="00714EE0">
      <w:pPr>
        <w:pStyle w:val="Heading3"/>
        <w:jc w:val="both"/>
        <w:rPr>
          <w:lang w:val="fr-CA"/>
        </w:rPr>
      </w:pPr>
      <w:r>
        <w:rPr>
          <w:lang w:val="fr-CA"/>
        </w:rPr>
        <w:t>Dans l’étape suivant on définit des paramètres de notre cluster telles comme le HDFS Block Size, répertoires et ports.</w:t>
      </w:r>
    </w:p>
    <w:p w14:paraId="5F05ECE7" w14:textId="77777777" w:rsidR="004B61A2" w:rsidRDefault="004B61A2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</w:p>
    <w:p w14:paraId="015E2CE2" w14:textId="5B70897A" w:rsidR="001566D4" w:rsidRDefault="004B61A2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1572B7BC" wp14:editId="4B7549FA">
            <wp:extent cx="5043332" cy="33441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09 at 10.01.37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277" cy="335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E344" w14:textId="77777777" w:rsidR="00652D8E" w:rsidRDefault="00652D8E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</w:p>
    <w:p w14:paraId="500D84D4" w14:textId="75097ECB" w:rsidR="00AB6375" w:rsidRPr="00AB6375" w:rsidRDefault="00652D8E" w:rsidP="00714EE0">
      <w:pPr>
        <w:pStyle w:val="Heading3"/>
        <w:jc w:val="both"/>
        <w:rPr>
          <w:lang w:val="fr-CA"/>
        </w:rPr>
      </w:pPr>
      <w:r>
        <w:rPr>
          <w:lang w:val="fr-CA"/>
        </w:rPr>
        <w:t xml:space="preserve">Finalement </w:t>
      </w:r>
      <w:proofErr w:type="spellStart"/>
      <w:r>
        <w:rPr>
          <w:lang w:val="fr-CA"/>
        </w:rPr>
        <w:t>Cloduera</w:t>
      </w:r>
      <w:proofErr w:type="spellEnd"/>
      <w:r>
        <w:rPr>
          <w:lang w:val="fr-CA"/>
        </w:rPr>
        <w:t xml:space="preserve"> manager applique les paramètres pour compléter l’installation et démarré les services sélectionnés </w:t>
      </w:r>
      <w:r w:rsidRPr="00652D8E">
        <w:rPr>
          <w:lang w:val="fr-CA"/>
        </w:rPr>
        <w:t>auparavant</w:t>
      </w:r>
      <w:r>
        <w:rPr>
          <w:lang w:val="fr-CA"/>
        </w:rPr>
        <w:t> :</w:t>
      </w:r>
    </w:p>
    <w:p w14:paraId="592076A2" w14:textId="56EF1117" w:rsidR="00652D8E" w:rsidRDefault="00652D8E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  <w:r>
        <w:rPr>
          <w:lang w:val="fr-CA"/>
        </w:rPr>
        <w:t xml:space="preserve"> </w:t>
      </w:r>
    </w:p>
    <w:p w14:paraId="788E007C" w14:textId="3607793A" w:rsidR="00652D8E" w:rsidRDefault="00652D8E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45806672" wp14:editId="3F869DD7">
            <wp:extent cx="4956535" cy="32808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09 at 10.05.51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999" cy="328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89B9" w14:textId="77777777" w:rsidR="00AB6375" w:rsidRDefault="00AB6375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</w:p>
    <w:p w14:paraId="3364E09A" w14:textId="3F4D86A7" w:rsidR="00A373D9" w:rsidRPr="00EF2867" w:rsidRDefault="00AB6375" w:rsidP="00714EE0">
      <w:pPr>
        <w:pStyle w:val="Heading3"/>
        <w:jc w:val="both"/>
        <w:rPr>
          <w:lang w:val="fr-CA"/>
        </w:rPr>
      </w:pPr>
      <w:r>
        <w:rPr>
          <w:lang w:val="fr-CA"/>
        </w:rPr>
        <w:t xml:space="preserve">Maintenant on a </w:t>
      </w:r>
      <w:r w:rsidR="007520E0">
        <w:rPr>
          <w:lang w:val="fr-CA"/>
        </w:rPr>
        <w:t xml:space="preserve">un cluster opérative avec les services, on peut </w:t>
      </w:r>
      <w:proofErr w:type="spellStart"/>
      <w:r w:rsidR="007520E0">
        <w:rPr>
          <w:lang w:val="fr-CA"/>
        </w:rPr>
        <w:t>meme</w:t>
      </w:r>
      <w:proofErr w:type="spellEnd"/>
      <w:r w:rsidR="007520E0">
        <w:rPr>
          <w:lang w:val="fr-CA"/>
        </w:rPr>
        <w:t xml:space="preserve"> </w:t>
      </w:r>
      <w:proofErr w:type="spellStart"/>
      <w:r w:rsidR="007520E0">
        <w:rPr>
          <w:lang w:val="fr-CA"/>
        </w:rPr>
        <w:t>acceder</w:t>
      </w:r>
      <w:proofErr w:type="spellEnd"/>
      <w:r w:rsidR="007520E0">
        <w:rPr>
          <w:lang w:val="fr-CA"/>
        </w:rPr>
        <w:t xml:space="preserve"> a Hue (</w:t>
      </w:r>
      <w:proofErr w:type="spellStart"/>
      <w:r w:rsidR="007520E0">
        <w:rPr>
          <w:lang w:val="fr-CA"/>
        </w:rPr>
        <w:t>Hadoop</w:t>
      </w:r>
      <w:proofErr w:type="spellEnd"/>
      <w:r w:rsidR="007520E0">
        <w:rPr>
          <w:lang w:val="fr-CA"/>
        </w:rPr>
        <w:t xml:space="preserve"> User </w:t>
      </w:r>
      <w:proofErr w:type="spellStart"/>
      <w:r w:rsidR="007520E0">
        <w:rPr>
          <w:lang w:val="fr-CA"/>
        </w:rPr>
        <w:t>Experience</w:t>
      </w:r>
      <w:proofErr w:type="spellEnd"/>
      <w:r w:rsidR="007520E0">
        <w:rPr>
          <w:lang w:val="fr-CA"/>
        </w:rPr>
        <w:t>)</w:t>
      </w:r>
      <w:r w:rsidR="005D0714">
        <w:rPr>
          <w:lang w:val="fr-CA"/>
        </w:rPr>
        <w:t>.</w:t>
      </w:r>
    </w:p>
    <w:p w14:paraId="59478EA9" w14:textId="77777777" w:rsidR="007520E0" w:rsidRDefault="007520E0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</w:p>
    <w:p w14:paraId="6F60A896" w14:textId="5E5B4324" w:rsidR="007520E0" w:rsidRDefault="007520E0" w:rsidP="00714EE0">
      <w:pPr>
        <w:pStyle w:val="Heading3"/>
        <w:numPr>
          <w:ilvl w:val="0"/>
          <w:numId w:val="0"/>
        </w:numPr>
        <w:ind w:left="1080"/>
        <w:jc w:val="both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6E2BAAD2" wp14:editId="2EF580B1">
            <wp:extent cx="4939551" cy="3259303"/>
            <wp:effectExtent l="0" t="0" r="127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09 at 10.07.19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506" cy="32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8C36" w14:textId="69D800E3" w:rsidR="007520E0" w:rsidRDefault="007520E0" w:rsidP="00714EE0">
      <w:pPr>
        <w:pStyle w:val="Heading2"/>
        <w:numPr>
          <w:ilvl w:val="0"/>
          <w:numId w:val="0"/>
        </w:numPr>
        <w:ind w:left="1080" w:hanging="360"/>
        <w:jc w:val="both"/>
        <w:rPr>
          <w:lang w:val="fr-CA"/>
        </w:rPr>
      </w:pPr>
    </w:p>
    <w:p w14:paraId="361D4B5E" w14:textId="1C338957" w:rsidR="00AB6375" w:rsidRDefault="007520E0" w:rsidP="00714EE0">
      <w:pPr>
        <w:pStyle w:val="Heading2"/>
        <w:numPr>
          <w:ilvl w:val="0"/>
          <w:numId w:val="0"/>
        </w:numPr>
        <w:ind w:left="1080" w:hanging="360"/>
        <w:jc w:val="both"/>
        <w:rPr>
          <w:lang w:val="fr-CA"/>
        </w:rPr>
      </w:pPr>
      <w:r>
        <w:rPr>
          <w:lang w:val="fr-CA"/>
        </w:rPr>
        <w:lastRenderedPageBreak/>
        <w:tab/>
      </w:r>
      <w:r>
        <w:rPr>
          <w:noProof/>
          <w:lang w:val="fr-CA"/>
        </w:rPr>
        <w:drawing>
          <wp:inline distT="0" distB="0" distL="0" distR="0" wp14:anchorId="22E7B17D" wp14:editId="17057B52">
            <wp:extent cx="4891550" cy="32446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09 at 10.10.41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340" cy="325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2EEB" w14:textId="77777777" w:rsidR="002748FF" w:rsidRDefault="002748FF" w:rsidP="002748FF">
      <w:pPr>
        <w:pStyle w:val="Heading3"/>
        <w:numPr>
          <w:ilvl w:val="0"/>
          <w:numId w:val="0"/>
        </w:numPr>
        <w:ind w:left="1080"/>
        <w:rPr>
          <w:lang w:val="fr-CA"/>
        </w:rPr>
      </w:pPr>
    </w:p>
    <w:p w14:paraId="00288BD3" w14:textId="6CB2DEC5" w:rsidR="00EF2867" w:rsidRDefault="007D612A" w:rsidP="002748FF">
      <w:pPr>
        <w:pStyle w:val="Heading3"/>
        <w:rPr>
          <w:lang w:val="fr-CA"/>
        </w:rPr>
      </w:pPr>
      <w:r>
        <w:rPr>
          <w:lang w:val="fr-CA"/>
        </w:rPr>
        <w:t>En plus</w:t>
      </w:r>
      <w:r w:rsidR="00175FB5">
        <w:rPr>
          <w:lang w:val="fr-CA"/>
        </w:rPr>
        <w:t xml:space="preserve"> </w:t>
      </w:r>
      <w:r>
        <w:rPr>
          <w:lang w:val="fr-CA"/>
        </w:rPr>
        <w:t>et e</w:t>
      </w:r>
      <w:r w:rsidR="00EF2867" w:rsidRPr="00175FB5">
        <w:rPr>
          <w:lang w:val="fr-CA"/>
        </w:rPr>
        <w:t xml:space="preserve">n utilisant Hue on a créé un compte pour l’utilisateur </w:t>
      </w:r>
      <w:proofErr w:type="spellStart"/>
      <w:r w:rsidR="00EF2867" w:rsidRPr="00175FB5">
        <w:rPr>
          <w:lang w:val="fr-CA"/>
        </w:rPr>
        <w:t>ubuntu</w:t>
      </w:r>
      <w:proofErr w:type="spellEnd"/>
      <w:r w:rsidR="00175FB5" w:rsidRPr="00175FB5">
        <w:rPr>
          <w:lang w:val="fr-CA"/>
        </w:rPr>
        <w:t xml:space="preserve"> (notre compte linux)</w:t>
      </w:r>
      <w:r w:rsidR="00FF339D">
        <w:rPr>
          <w:lang w:val="fr-CA"/>
        </w:rPr>
        <w:t xml:space="preserve"> avec </w:t>
      </w:r>
      <w:proofErr w:type="spellStart"/>
      <w:r w:rsidR="00FF339D">
        <w:rPr>
          <w:lang w:val="fr-CA"/>
        </w:rPr>
        <w:t>superuser</w:t>
      </w:r>
      <w:proofErr w:type="spellEnd"/>
      <w:r w:rsidR="00FF339D">
        <w:rPr>
          <w:lang w:val="fr-CA"/>
        </w:rPr>
        <w:t xml:space="preserve"> statu</w:t>
      </w:r>
      <w:r>
        <w:rPr>
          <w:lang w:val="fr-CA"/>
        </w:rPr>
        <w:t>, ce cette compte que on va utiliser pour tester notre application / cluster.</w:t>
      </w:r>
    </w:p>
    <w:p w14:paraId="07CC59DD" w14:textId="77777777" w:rsidR="002748FF" w:rsidRDefault="002748FF" w:rsidP="002748FF">
      <w:pPr>
        <w:pStyle w:val="Heading3"/>
        <w:numPr>
          <w:ilvl w:val="0"/>
          <w:numId w:val="0"/>
        </w:numPr>
        <w:ind w:left="1080"/>
        <w:rPr>
          <w:lang w:val="fr-CA"/>
        </w:rPr>
      </w:pPr>
    </w:p>
    <w:p w14:paraId="3196A04D" w14:textId="11B69B6C" w:rsidR="0013561C" w:rsidRPr="00EF2867" w:rsidRDefault="00CC62A2" w:rsidP="0013561C">
      <w:pPr>
        <w:pStyle w:val="Heading2"/>
        <w:numPr>
          <w:ilvl w:val="0"/>
          <w:numId w:val="0"/>
        </w:numPr>
        <w:ind w:left="1440" w:hanging="360"/>
        <w:jc w:val="both"/>
        <w:rPr>
          <w:color w:val="707070" w:themeColor="accent1"/>
          <w:szCs w:val="24"/>
          <w:lang w:val="fr-CA"/>
        </w:rPr>
      </w:pPr>
      <w:r>
        <w:rPr>
          <w:noProof/>
          <w:color w:val="707070" w:themeColor="accent1"/>
          <w:szCs w:val="24"/>
          <w:lang w:val="fr-CA"/>
        </w:rPr>
        <w:drawing>
          <wp:inline distT="0" distB="0" distL="0" distR="0" wp14:anchorId="12C793BB" wp14:editId="20E415A1">
            <wp:extent cx="4824442" cy="1589162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0-07 at 7.29.29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683" cy="16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AC04" w14:textId="77777777" w:rsidR="0013561C" w:rsidRDefault="00E56904" w:rsidP="0013561C">
      <w:pPr>
        <w:pStyle w:val="Heading1"/>
        <w:spacing w:before="0"/>
        <w:jc w:val="both"/>
        <w:rPr>
          <w:lang w:val="fr-CA"/>
        </w:rPr>
      </w:pPr>
      <w:r w:rsidRPr="003A1455">
        <w:rPr>
          <w:lang w:val="fr-CA"/>
        </w:rPr>
        <w:t>Comment tester l'application</w:t>
      </w:r>
    </w:p>
    <w:p w14:paraId="58D49FFD" w14:textId="19DE3BC5" w:rsidR="00347ECA" w:rsidRDefault="009F549B" w:rsidP="0013561C">
      <w:pPr>
        <w:pStyle w:val="Heading1"/>
        <w:numPr>
          <w:ilvl w:val="0"/>
          <w:numId w:val="0"/>
        </w:numPr>
        <w:spacing w:before="0"/>
        <w:ind w:left="360"/>
        <w:jc w:val="both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</w:pPr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 xml:space="preserve">Afin de tester notre cluster on va utiliser le </w:t>
      </w:r>
      <w:proofErr w:type="spellStart"/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wordcount</w:t>
      </w:r>
      <w:proofErr w:type="spellEnd"/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 xml:space="preserve"> exemple</w:t>
      </w:r>
      <w:r w:rsidR="00125E03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 xml:space="preserve">, le input de notre job sera le livre « The hacker </w:t>
      </w:r>
      <w:proofErr w:type="spellStart"/>
      <w:r w:rsidR="00125E03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Crackdown</w:t>
      </w:r>
      <w:proofErr w:type="spellEnd"/>
      <w:r w:rsidR="00125E03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 », obtenu dans le site du « </w:t>
      </w:r>
      <w:r w:rsidR="00125E03" w:rsidRPr="00125E03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Project Gutenberg</w:t>
      </w:r>
      <w:r w:rsidR="00125E03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 » dans l’</w:t>
      </w:r>
      <w:proofErr w:type="spellStart"/>
      <w:r w:rsidR="00125E03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address</w:t>
      </w:r>
      <w:proofErr w:type="spellEnd"/>
      <w:r w:rsidR="00125E03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 xml:space="preserve"> suivant :</w:t>
      </w:r>
    </w:p>
    <w:p w14:paraId="7DA7ACFC" w14:textId="2197086E" w:rsidR="00125E03" w:rsidRDefault="0058619D" w:rsidP="0013561C">
      <w:pPr>
        <w:pStyle w:val="Heading1"/>
        <w:numPr>
          <w:ilvl w:val="0"/>
          <w:numId w:val="0"/>
        </w:numPr>
        <w:spacing w:before="0"/>
        <w:ind w:left="360"/>
        <w:jc w:val="both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</w:pPr>
      <w:hyperlink r:id="rId22" w:history="1">
        <w:r w:rsidR="00125E03" w:rsidRPr="006A3986">
          <w:rPr>
            <w:rStyle w:val="Hyperlink"/>
            <w:rFonts w:asciiTheme="minorHAnsi" w:hAnsiTheme="minorHAnsi"/>
            <w:caps w:val="0"/>
            <w:spacing w:val="0"/>
            <w:sz w:val="22"/>
            <w:szCs w:val="22"/>
            <w:lang w:val="fr-CA"/>
          </w:rPr>
          <w:t>http://www.gutenberg.org/cache/epub/101/pg101.txt</w:t>
        </w:r>
      </w:hyperlink>
    </w:p>
    <w:p w14:paraId="7DD1DB03" w14:textId="77777777" w:rsidR="00125E03" w:rsidRDefault="00125E03" w:rsidP="0013561C">
      <w:pPr>
        <w:pStyle w:val="Heading1"/>
        <w:numPr>
          <w:ilvl w:val="0"/>
          <w:numId w:val="0"/>
        </w:numPr>
        <w:spacing w:before="0"/>
        <w:ind w:left="360"/>
        <w:jc w:val="both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</w:pPr>
    </w:p>
    <w:p w14:paraId="4EF5C7B5" w14:textId="39ADBA66" w:rsidR="0013561C" w:rsidRDefault="00F7757D" w:rsidP="0013561C">
      <w:pPr>
        <w:pStyle w:val="Heading1"/>
        <w:numPr>
          <w:ilvl w:val="0"/>
          <w:numId w:val="0"/>
        </w:numPr>
        <w:spacing w:before="0"/>
        <w:ind w:left="360"/>
        <w:jc w:val="both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</w:pPr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voici les instructions pour y arriver a son exécution dans le cluster proposée :</w:t>
      </w:r>
    </w:p>
    <w:p w14:paraId="5BC8C4D3" w14:textId="6E175E98" w:rsidR="00F7757D" w:rsidRDefault="00F7757D" w:rsidP="00347ECA">
      <w:pPr>
        <w:pStyle w:val="Heading1"/>
        <w:numPr>
          <w:ilvl w:val="0"/>
          <w:numId w:val="3"/>
        </w:numPr>
        <w:spacing w:before="0"/>
        <w:jc w:val="both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</w:pPr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 xml:space="preserve">cd </w:t>
      </w:r>
      <w:r w:rsidR="00347ECA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/</w:t>
      </w:r>
      <w:proofErr w:type="spellStart"/>
      <w:r w:rsidR="00347ECA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opt</w:t>
      </w:r>
      <w:proofErr w:type="spellEnd"/>
      <w:r w:rsidR="00347ECA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/</w:t>
      </w:r>
      <w:proofErr w:type="spellStart"/>
      <w:r w:rsidR="00347ECA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cloudera</w:t>
      </w:r>
      <w:proofErr w:type="spellEnd"/>
      <w:r w:rsidR="00347ECA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/</w:t>
      </w:r>
      <w:proofErr w:type="spellStart"/>
      <w:r w:rsidR="00347ECA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parcels</w:t>
      </w:r>
      <w:proofErr w:type="spellEnd"/>
      <w:r w:rsidR="00347ECA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/</w:t>
      </w:r>
      <w:r w:rsidR="00347ECA" w:rsidRPr="00347ECA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CDH-5.15.1-1.cdh5.15.1.p0.4</w:t>
      </w:r>
      <w:r w:rsidR="00347ECA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/jars</w:t>
      </w:r>
    </w:p>
    <w:p w14:paraId="056A0BB0" w14:textId="5C982CCC" w:rsidR="00763A30" w:rsidRDefault="00347ECA" w:rsidP="00763A30">
      <w:pPr>
        <w:pStyle w:val="Heading1"/>
        <w:numPr>
          <w:ilvl w:val="0"/>
          <w:numId w:val="3"/>
        </w:numPr>
        <w:spacing w:before="0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</w:pPr>
      <w:proofErr w:type="spellStart"/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lastRenderedPageBreak/>
        <w:t>hadoop</w:t>
      </w:r>
      <w:proofErr w:type="spellEnd"/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 xml:space="preserve"> jar </w:t>
      </w:r>
      <w:r w:rsidRPr="00347ECA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hadoop-examples-2.6.0-mr1-cdh5.15.1.jar</w:t>
      </w:r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 xml:space="preserve"> </w:t>
      </w:r>
      <w:proofErr w:type="spellStart"/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wordcount</w:t>
      </w:r>
      <w:proofErr w:type="spellEnd"/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 xml:space="preserve"> /user/</w:t>
      </w:r>
      <w:proofErr w:type="spellStart"/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ubuntu</w:t>
      </w:r>
      <w:proofErr w:type="spellEnd"/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/input /user/</w:t>
      </w:r>
      <w:proofErr w:type="spellStart"/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ubuntu</w:t>
      </w:r>
      <w:proofErr w:type="spellEnd"/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/output</w:t>
      </w:r>
    </w:p>
    <w:p w14:paraId="54FB6CBE" w14:textId="772D0BAE" w:rsidR="00763A30" w:rsidRDefault="00763A30" w:rsidP="00763A30">
      <w:pPr>
        <w:pStyle w:val="Heading1"/>
        <w:numPr>
          <w:ilvl w:val="0"/>
          <w:numId w:val="0"/>
        </w:numPr>
        <w:spacing w:before="0"/>
        <w:ind w:left="360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</w:pPr>
    </w:p>
    <w:p w14:paraId="16260B86" w14:textId="031C1609" w:rsidR="00EE1BE6" w:rsidRDefault="00EE1BE6" w:rsidP="00763A30">
      <w:pPr>
        <w:pStyle w:val="Heading1"/>
        <w:numPr>
          <w:ilvl w:val="0"/>
          <w:numId w:val="0"/>
        </w:numPr>
        <w:spacing w:before="0"/>
        <w:ind w:left="360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</w:pPr>
      <w:r>
        <w:rPr>
          <w:rFonts w:asciiTheme="minorHAnsi" w:hAnsiTheme="minorHAnsi"/>
          <w:caps w:val="0"/>
          <w:noProof/>
          <w:color w:val="707070" w:themeColor="accent1"/>
          <w:spacing w:val="0"/>
          <w:sz w:val="22"/>
          <w:szCs w:val="22"/>
          <w:lang w:val="fr-CA"/>
        </w:rPr>
        <w:drawing>
          <wp:inline distT="0" distB="0" distL="0" distR="0" wp14:anchorId="6785FEE8" wp14:editId="59A1FDC3">
            <wp:extent cx="5486400" cy="1304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0-08 at 7.43.24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3AA7" w14:textId="77777777" w:rsidR="00EE1BE6" w:rsidRDefault="00EE1BE6" w:rsidP="00763A30">
      <w:pPr>
        <w:pStyle w:val="Heading1"/>
        <w:numPr>
          <w:ilvl w:val="0"/>
          <w:numId w:val="0"/>
        </w:numPr>
        <w:spacing w:before="0"/>
        <w:ind w:left="360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</w:pPr>
    </w:p>
    <w:p w14:paraId="09DF0AAC" w14:textId="64DCE8D4" w:rsidR="00763A30" w:rsidRPr="00763A30" w:rsidRDefault="00763A30" w:rsidP="00763A30">
      <w:pPr>
        <w:pStyle w:val="Heading1"/>
        <w:numPr>
          <w:ilvl w:val="0"/>
          <w:numId w:val="0"/>
        </w:numPr>
        <w:spacing w:before="0"/>
        <w:ind w:left="360"/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</w:pPr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 xml:space="preserve">Plus de </w:t>
      </w:r>
      <w:r w:rsidR="00EE1BE6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détails</w:t>
      </w:r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 xml:space="preserve"> sont </w:t>
      </w:r>
      <w:r w:rsidR="00EE1BE6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>présentes</w:t>
      </w:r>
      <w: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 xml:space="preserve"> dans le rapport </w:t>
      </w:r>
      <w:r w:rsidR="00EE1BE6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  <w:lang w:val="fr-CA"/>
        </w:rPr>
        <w:t xml:space="preserve">du vidéo, en incluant le résultat et les paramètres d’exécution obtenues. </w:t>
      </w:r>
    </w:p>
    <w:p w14:paraId="7B031085" w14:textId="77777777" w:rsidR="00E56904" w:rsidRPr="003A1455" w:rsidRDefault="00E56904" w:rsidP="00714EE0">
      <w:pPr>
        <w:pStyle w:val="Heading1"/>
        <w:jc w:val="both"/>
        <w:rPr>
          <w:lang w:val="fr-CA"/>
        </w:rPr>
      </w:pPr>
      <w:r w:rsidRPr="003A1455">
        <w:rPr>
          <w:lang w:val="fr-CA"/>
        </w:rPr>
        <w:t>Conclusion</w:t>
      </w:r>
    </w:p>
    <w:p w14:paraId="3F9DAF4F" w14:textId="46ECC129" w:rsidR="00E56904" w:rsidRDefault="00990C56" w:rsidP="00714EE0">
      <w:pPr>
        <w:jc w:val="both"/>
        <w:rPr>
          <w:lang w:val="fr-CA"/>
        </w:rPr>
      </w:pPr>
      <w:r>
        <w:rPr>
          <w:lang w:val="fr-CA"/>
        </w:rPr>
        <w:t xml:space="preserve">La utilisation de distributions commerciaux de </w:t>
      </w:r>
      <w:proofErr w:type="spellStart"/>
      <w:r>
        <w:rPr>
          <w:lang w:val="fr-CA"/>
        </w:rPr>
        <w:t>Hadoop</w:t>
      </w:r>
      <w:proofErr w:type="spellEnd"/>
      <w:r>
        <w:rPr>
          <w:lang w:val="fr-CA"/>
        </w:rPr>
        <w:t xml:space="preserve"> (</w:t>
      </w:r>
      <w:proofErr w:type="spellStart"/>
      <w:r>
        <w:rPr>
          <w:lang w:val="fr-CA"/>
        </w:rPr>
        <w:t>Cloudera</w:t>
      </w:r>
      <w:proofErr w:type="spellEnd"/>
      <w:r>
        <w:rPr>
          <w:lang w:val="fr-CA"/>
        </w:rPr>
        <w:t xml:space="preserve">, </w:t>
      </w:r>
      <w:proofErr w:type="spellStart"/>
      <w:r>
        <w:rPr>
          <w:lang w:val="fr-CA"/>
        </w:rPr>
        <w:t>Hortonworks</w:t>
      </w:r>
      <w:proofErr w:type="spellEnd"/>
      <w:r>
        <w:rPr>
          <w:lang w:val="fr-CA"/>
        </w:rPr>
        <w:t xml:space="preserve">, </w:t>
      </w:r>
      <w:proofErr w:type="spellStart"/>
      <w:r>
        <w:rPr>
          <w:lang w:val="fr-CA"/>
        </w:rPr>
        <w:t>etc</w:t>
      </w:r>
      <w:proofErr w:type="spellEnd"/>
      <w:r>
        <w:rPr>
          <w:lang w:val="fr-CA"/>
        </w:rPr>
        <w:t>) facilitent</w:t>
      </w:r>
      <w:r w:rsidR="00866839">
        <w:rPr>
          <w:lang w:val="fr-CA"/>
        </w:rPr>
        <w:t xml:space="preserve"> et guident</w:t>
      </w:r>
      <w:r>
        <w:rPr>
          <w:lang w:val="fr-CA"/>
        </w:rPr>
        <w:t xml:space="preserve"> le processus d’installation et gestion du cluster. Dans l’exercice présentée dans cette travail </w:t>
      </w:r>
      <w:proofErr w:type="spellStart"/>
      <w:r>
        <w:rPr>
          <w:lang w:val="fr-CA"/>
        </w:rPr>
        <w:t>Cloudera</w:t>
      </w:r>
      <w:proofErr w:type="spellEnd"/>
      <w:r>
        <w:rPr>
          <w:lang w:val="fr-CA"/>
        </w:rPr>
        <w:t xml:space="preserve"> manager a permis une processus d’in</w:t>
      </w:r>
      <w:r w:rsidR="002124CA">
        <w:rPr>
          <w:lang w:val="fr-CA"/>
        </w:rPr>
        <w:t>stallation plus conviviale</w:t>
      </w:r>
      <w:r>
        <w:rPr>
          <w:lang w:val="fr-CA"/>
        </w:rPr>
        <w:t xml:space="preserve"> </w:t>
      </w:r>
      <w:r w:rsidR="003F3A9D">
        <w:rPr>
          <w:lang w:val="fr-CA"/>
        </w:rPr>
        <w:t xml:space="preserve">et rapide, </w:t>
      </w:r>
      <w:r w:rsidR="002124CA">
        <w:rPr>
          <w:lang w:val="fr-CA"/>
        </w:rPr>
        <w:t xml:space="preserve">ainsi permet un configuration de paramètres à travers de formulaires qui cache la modification directe des fichiers </w:t>
      </w:r>
      <w:proofErr w:type="spellStart"/>
      <w:r w:rsidR="002124CA">
        <w:rPr>
          <w:lang w:val="fr-CA"/>
        </w:rPr>
        <w:t>xml</w:t>
      </w:r>
      <w:proofErr w:type="spellEnd"/>
      <w:r w:rsidR="002124CA">
        <w:rPr>
          <w:lang w:val="fr-CA"/>
        </w:rPr>
        <w:t>.</w:t>
      </w:r>
      <w:r w:rsidR="008261D0">
        <w:rPr>
          <w:lang w:val="fr-CA"/>
        </w:rPr>
        <w:t xml:space="preserve"> </w:t>
      </w:r>
    </w:p>
    <w:p w14:paraId="7F3560C6" w14:textId="07A8BE8B" w:rsidR="002124CA" w:rsidRDefault="002124CA" w:rsidP="00714EE0">
      <w:pPr>
        <w:jc w:val="both"/>
        <w:rPr>
          <w:lang w:val="fr-CA"/>
        </w:rPr>
      </w:pPr>
      <w:proofErr w:type="spellStart"/>
      <w:r>
        <w:rPr>
          <w:lang w:val="fr-CA"/>
        </w:rPr>
        <w:t>Cloudera</w:t>
      </w:r>
      <w:proofErr w:type="spellEnd"/>
      <w:r>
        <w:rPr>
          <w:lang w:val="fr-CA"/>
        </w:rPr>
        <w:t xml:space="preserve"> Manager affiche aussi indicateurs de performance de notr</w:t>
      </w:r>
      <w:bookmarkStart w:id="0" w:name="_GoBack"/>
      <w:bookmarkEnd w:id="0"/>
      <w:r>
        <w:rPr>
          <w:lang w:val="fr-CA"/>
        </w:rPr>
        <w:t xml:space="preserve">e cluster d’une façon graphique, plus facile à comprendre pour l’utilisateur finale (administrateur) et plus approprie afin de prendre des décisions sur notre </w:t>
      </w:r>
      <w:r w:rsidR="00B54345">
        <w:rPr>
          <w:lang w:val="fr-CA"/>
        </w:rPr>
        <w:t xml:space="preserve">environnement </w:t>
      </w:r>
      <w:proofErr w:type="spellStart"/>
      <w:r w:rsidR="0036516B">
        <w:rPr>
          <w:lang w:val="fr-CA"/>
        </w:rPr>
        <w:t>B</w:t>
      </w:r>
      <w:r w:rsidR="00B54345">
        <w:rPr>
          <w:lang w:val="fr-CA"/>
        </w:rPr>
        <w:t>ig</w:t>
      </w:r>
      <w:proofErr w:type="spellEnd"/>
      <w:r w:rsidR="00B54345">
        <w:rPr>
          <w:lang w:val="fr-CA"/>
        </w:rPr>
        <w:t xml:space="preserve"> data</w:t>
      </w:r>
      <w:r>
        <w:rPr>
          <w:lang w:val="fr-CA"/>
        </w:rPr>
        <w:t>.</w:t>
      </w:r>
    </w:p>
    <w:p w14:paraId="40735D11" w14:textId="5B77029B" w:rsidR="002124CA" w:rsidRPr="003A1455" w:rsidRDefault="002124CA" w:rsidP="00714EE0">
      <w:pPr>
        <w:ind w:left="0"/>
        <w:jc w:val="both"/>
        <w:rPr>
          <w:lang w:val="fr-CA"/>
        </w:rPr>
      </w:pPr>
    </w:p>
    <w:sectPr w:rsidR="002124CA" w:rsidRPr="003A1455">
      <w:footerReference w:type="default" r:id="rId24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EF9D5A" w14:textId="77777777" w:rsidR="0058619D" w:rsidRDefault="0058619D">
      <w:pPr>
        <w:spacing w:after="0" w:line="240" w:lineRule="auto"/>
      </w:pPr>
      <w:r>
        <w:separator/>
      </w:r>
    </w:p>
    <w:p w14:paraId="1E745E1D" w14:textId="77777777" w:rsidR="0058619D" w:rsidRDefault="0058619D"/>
  </w:endnote>
  <w:endnote w:type="continuationSeparator" w:id="0">
    <w:p w14:paraId="6EB8D884" w14:textId="77777777" w:rsidR="0058619D" w:rsidRDefault="0058619D">
      <w:pPr>
        <w:spacing w:after="0" w:line="240" w:lineRule="auto"/>
      </w:pPr>
      <w:r>
        <w:continuationSeparator/>
      </w:r>
    </w:p>
    <w:p w14:paraId="44572D93" w14:textId="77777777" w:rsidR="0058619D" w:rsidRDefault="0058619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479729" w14:textId="77777777" w:rsidR="00376C53" w:rsidRDefault="004015ED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B97B4C">
      <w:rPr>
        <w:noProof/>
      </w:rPr>
      <w:t>3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5ADB90" w14:textId="77777777" w:rsidR="0058619D" w:rsidRDefault="0058619D">
      <w:pPr>
        <w:spacing w:after="0" w:line="240" w:lineRule="auto"/>
      </w:pPr>
      <w:r>
        <w:separator/>
      </w:r>
    </w:p>
    <w:p w14:paraId="2AA5D4EB" w14:textId="77777777" w:rsidR="0058619D" w:rsidRDefault="0058619D"/>
  </w:footnote>
  <w:footnote w:type="continuationSeparator" w:id="0">
    <w:p w14:paraId="2F72FC36" w14:textId="77777777" w:rsidR="0058619D" w:rsidRDefault="0058619D">
      <w:pPr>
        <w:spacing w:after="0" w:line="240" w:lineRule="auto"/>
      </w:pPr>
      <w:r>
        <w:continuationSeparator/>
      </w:r>
    </w:p>
    <w:p w14:paraId="69426879" w14:textId="77777777" w:rsidR="0058619D" w:rsidRDefault="0058619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4148B"/>
    <w:multiLevelType w:val="hybridMultilevel"/>
    <w:tmpl w:val="C5862618"/>
    <w:lvl w:ilvl="0" w:tplc="7BA0501C">
      <w:start w:val="13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6"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1F4C"/>
    <w:rsid w:val="00087EF8"/>
    <w:rsid w:val="000A051F"/>
    <w:rsid w:val="000B4BF4"/>
    <w:rsid w:val="000E5776"/>
    <w:rsid w:val="00125E03"/>
    <w:rsid w:val="0013561C"/>
    <w:rsid w:val="001478FC"/>
    <w:rsid w:val="001566D4"/>
    <w:rsid w:val="00156980"/>
    <w:rsid w:val="00175FB5"/>
    <w:rsid w:val="0019242E"/>
    <w:rsid w:val="00193620"/>
    <w:rsid w:val="00194D3E"/>
    <w:rsid w:val="0019796E"/>
    <w:rsid w:val="001B0B3D"/>
    <w:rsid w:val="002124CA"/>
    <w:rsid w:val="00233420"/>
    <w:rsid w:val="00234F8E"/>
    <w:rsid w:val="00266BA8"/>
    <w:rsid w:val="002748FF"/>
    <w:rsid w:val="002B0E40"/>
    <w:rsid w:val="002F1E70"/>
    <w:rsid w:val="003319F8"/>
    <w:rsid w:val="00347ECA"/>
    <w:rsid w:val="0036516B"/>
    <w:rsid w:val="00376C53"/>
    <w:rsid w:val="003A1455"/>
    <w:rsid w:val="003B2712"/>
    <w:rsid w:val="003F3A9D"/>
    <w:rsid w:val="004015ED"/>
    <w:rsid w:val="00416D88"/>
    <w:rsid w:val="004B61A2"/>
    <w:rsid w:val="0058619D"/>
    <w:rsid w:val="0058792A"/>
    <w:rsid w:val="005A5E5D"/>
    <w:rsid w:val="005D0714"/>
    <w:rsid w:val="005D6218"/>
    <w:rsid w:val="00613C95"/>
    <w:rsid w:val="00617584"/>
    <w:rsid w:val="00652D8E"/>
    <w:rsid w:val="006D6E9E"/>
    <w:rsid w:val="00701E1A"/>
    <w:rsid w:val="007143C6"/>
    <w:rsid w:val="00714EE0"/>
    <w:rsid w:val="007520E0"/>
    <w:rsid w:val="00763A30"/>
    <w:rsid w:val="007A1DD0"/>
    <w:rsid w:val="007B050C"/>
    <w:rsid w:val="007D612A"/>
    <w:rsid w:val="00810561"/>
    <w:rsid w:val="00822865"/>
    <w:rsid w:val="008261D0"/>
    <w:rsid w:val="00837D23"/>
    <w:rsid w:val="00866839"/>
    <w:rsid w:val="008D6C69"/>
    <w:rsid w:val="008E6D35"/>
    <w:rsid w:val="008F2102"/>
    <w:rsid w:val="008F429D"/>
    <w:rsid w:val="0091370C"/>
    <w:rsid w:val="00966AD9"/>
    <w:rsid w:val="0098618E"/>
    <w:rsid w:val="00990C56"/>
    <w:rsid w:val="009A6442"/>
    <w:rsid w:val="009E348A"/>
    <w:rsid w:val="009F549B"/>
    <w:rsid w:val="00A11836"/>
    <w:rsid w:val="00A24308"/>
    <w:rsid w:val="00A373D9"/>
    <w:rsid w:val="00A37B65"/>
    <w:rsid w:val="00A509A7"/>
    <w:rsid w:val="00A91C47"/>
    <w:rsid w:val="00AB6375"/>
    <w:rsid w:val="00AD273F"/>
    <w:rsid w:val="00AE2865"/>
    <w:rsid w:val="00AE7777"/>
    <w:rsid w:val="00B54345"/>
    <w:rsid w:val="00B829E9"/>
    <w:rsid w:val="00B869A4"/>
    <w:rsid w:val="00B97B4C"/>
    <w:rsid w:val="00BE5ACB"/>
    <w:rsid w:val="00BF327F"/>
    <w:rsid w:val="00CC62A2"/>
    <w:rsid w:val="00D05406"/>
    <w:rsid w:val="00D81F4C"/>
    <w:rsid w:val="00E42804"/>
    <w:rsid w:val="00E56904"/>
    <w:rsid w:val="00E87512"/>
    <w:rsid w:val="00ED0839"/>
    <w:rsid w:val="00EE1BE6"/>
    <w:rsid w:val="00EF2867"/>
    <w:rsid w:val="00F10DDF"/>
    <w:rsid w:val="00F239F3"/>
    <w:rsid w:val="00F63CA5"/>
    <w:rsid w:val="00F64BF1"/>
    <w:rsid w:val="00F7757D"/>
    <w:rsid w:val="00F80515"/>
    <w:rsid w:val="00F968BA"/>
    <w:rsid w:val="00FB4ACA"/>
    <w:rsid w:val="00FB623A"/>
    <w:rsid w:val="00FB679B"/>
    <w:rsid w:val="00FB7DA1"/>
    <w:rsid w:val="00FF3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D929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9796E"/>
    <w:rPr>
      <w:color w:val="58A8AD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25E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2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gutenberg.org/cache/epub/101/pg101.txt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lcom/Library/Containers/com.microsoft.Word/Data/Library/Caches/1033/TM10002082/Create%20an%20Outline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Create an Outline.dotx</Template>
  <TotalTime>215</TotalTime>
  <Pages>11</Pages>
  <Words>766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Andres Cuervo Moreno</dc:creator>
  <cp:keywords/>
  <dc:description/>
  <cp:lastModifiedBy>Alvaro Andres Cuervo Moreno</cp:lastModifiedBy>
  <cp:revision>91</cp:revision>
  <dcterms:created xsi:type="dcterms:W3CDTF">2018-09-10T20:07:00Z</dcterms:created>
  <dcterms:modified xsi:type="dcterms:W3CDTF">2018-10-15T23:12:00Z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